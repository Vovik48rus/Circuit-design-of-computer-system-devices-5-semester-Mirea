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7E63EC" w:rsidRPr="0032675E" w14:paraId="6A774AA4" w14:textId="77777777" w:rsidTr="00D058B7">
        <w:trPr>
          <w:cantSplit/>
          <w:trHeight w:val="1201"/>
          <w:jc w:val="center"/>
        </w:trPr>
        <w:tc>
          <w:tcPr>
            <w:tcW w:w="9600" w:type="dxa"/>
          </w:tcPr>
          <w:p w14:paraId="4847182D" w14:textId="77777777" w:rsidR="0032675E" w:rsidRPr="0032675E" w:rsidRDefault="0032675E" w:rsidP="0032675E">
            <w:pPr>
              <w:widowControl w:val="0"/>
              <w:spacing w:after="200" w:line="276" w:lineRule="auto"/>
              <w:ind w:firstLine="0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C57ACD4" wp14:editId="3A8E07AC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3EC" w:rsidRPr="0032675E" w14:paraId="672B56A6" w14:textId="77777777" w:rsidTr="00D058B7">
        <w:trPr>
          <w:cantSplit/>
          <w:trHeight w:val="180"/>
          <w:jc w:val="center"/>
        </w:trPr>
        <w:tc>
          <w:tcPr>
            <w:tcW w:w="9600" w:type="dxa"/>
          </w:tcPr>
          <w:p w14:paraId="7D775CAD" w14:textId="0AAA514F" w:rsidR="0032675E" w:rsidRPr="0032675E" w:rsidRDefault="0032675E" w:rsidP="0032675E">
            <w:pPr>
              <w:widowControl w:val="0"/>
              <w:spacing w:after="200" w:line="240" w:lineRule="atLeast"/>
              <w:ind w:firstLine="0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МИНОБРНАУКИ</w:t>
            </w:r>
            <w:r w:rsidR="002528EC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РОССИИ</w:t>
            </w:r>
          </w:p>
        </w:tc>
      </w:tr>
      <w:tr w:rsidR="007E63EC" w:rsidRPr="0032675E" w14:paraId="7CF8887A" w14:textId="77777777" w:rsidTr="00D058B7">
        <w:trPr>
          <w:cantSplit/>
          <w:trHeight w:val="2146"/>
          <w:jc w:val="center"/>
        </w:trPr>
        <w:tc>
          <w:tcPr>
            <w:tcW w:w="9600" w:type="dxa"/>
          </w:tcPr>
          <w:p w14:paraId="04A81D9D" w14:textId="13682812" w:rsidR="0032675E" w:rsidRPr="0032675E" w:rsidRDefault="0032675E" w:rsidP="0032675E">
            <w:pPr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Федеральное</w:t>
            </w:r>
            <w:r w:rsidR="002528EC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государственное</w:t>
            </w:r>
            <w:r w:rsidR="002528EC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бюджетное</w:t>
            </w:r>
            <w:r w:rsidR="002528EC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образовательное</w:t>
            </w:r>
            <w:r w:rsidR="002528EC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учреждение</w:t>
            </w:r>
          </w:p>
          <w:p w14:paraId="4084B473" w14:textId="34C80DBA" w:rsidR="0032675E" w:rsidRPr="0032675E" w:rsidRDefault="0032675E" w:rsidP="0032675E">
            <w:pPr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высшего</w:t>
            </w:r>
            <w:r w:rsidR="002528EC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образования</w:t>
            </w:r>
          </w:p>
          <w:p w14:paraId="3E0B8442" w14:textId="79A841D3" w:rsidR="0032675E" w:rsidRPr="0032675E" w:rsidRDefault="0032675E" w:rsidP="0032675E">
            <w:pPr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«МИРЭА</w:t>
            </w:r>
            <w:r w:rsidR="002528EC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-</w:t>
            </w:r>
            <w:r w:rsidR="002528EC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Российский</w:t>
            </w:r>
            <w:r w:rsidR="002528EC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технологический</w:t>
            </w:r>
            <w:r w:rsidR="002528EC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университет»</w:t>
            </w:r>
          </w:p>
          <w:p w14:paraId="5ADDA1B4" w14:textId="56312F68" w:rsidR="0032675E" w:rsidRPr="0032675E" w:rsidRDefault="0032675E" w:rsidP="0032675E">
            <w:pPr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РТУ</w:t>
            </w:r>
            <w:r w:rsidR="002528EC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МИРЭА</w:t>
            </w:r>
          </w:p>
          <w:p w14:paraId="03916C68" w14:textId="77777777" w:rsidR="0032675E" w:rsidRPr="0032675E" w:rsidRDefault="0032675E" w:rsidP="0032675E">
            <w:pPr>
              <w:rPr>
                <w:rFonts w:eastAsia="SimSun" w:cs="Times New Roman"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75C93656" wp14:editId="43366DD0">
                      <wp:extent cx="5829300" cy="342900"/>
                      <wp:effectExtent l="0" t="0" r="7620" b="0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F444BE" id="Полотно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6598A116" w14:textId="47DDE456" w:rsidR="0032675E" w:rsidRPr="0032675E" w:rsidRDefault="0032675E" w:rsidP="0032675E">
      <w:pPr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Институт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Информационных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Технологий</w:t>
      </w:r>
    </w:p>
    <w:p w14:paraId="2B68B112" w14:textId="1DC5CB51" w:rsidR="0032675E" w:rsidRPr="0032675E" w:rsidRDefault="0032675E" w:rsidP="0032675E">
      <w:pPr>
        <w:shd w:val="clear" w:color="auto" w:fill="FFFFFF"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Кафедра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Вычислительной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Техники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(ВТ)</w:t>
      </w:r>
    </w:p>
    <w:p w14:paraId="6A5DBE7A" w14:textId="77777777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</w:p>
    <w:p w14:paraId="29613E57" w14:textId="5D780031" w:rsidR="0032675E" w:rsidRPr="00E21F4B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 w:rsidRPr="0032675E">
        <w:rPr>
          <w:rFonts w:eastAsia="SimSun" w:cs="Times New Roman"/>
          <w:b/>
          <w:sz w:val="24"/>
          <w:szCs w:val="24"/>
          <w:lang w:eastAsia="ru-RU"/>
        </w:rPr>
        <w:t>ОТЧЁТ</w:t>
      </w:r>
      <w:r w:rsidR="002528EC">
        <w:rPr>
          <w:rFonts w:eastAsia="SimSun" w:cs="Times New Roman"/>
          <w:b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b/>
          <w:sz w:val="24"/>
          <w:szCs w:val="24"/>
          <w:lang w:eastAsia="ru-RU"/>
        </w:rPr>
        <w:t>ПО</w:t>
      </w:r>
      <w:r w:rsidR="002528EC">
        <w:rPr>
          <w:rFonts w:eastAsia="SimSun" w:cs="Times New Roman"/>
          <w:b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b/>
          <w:sz w:val="24"/>
          <w:szCs w:val="24"/>
          <w:lang w:eastAsia="ru-RU"/>
        </w:rPr>
        <w:t>ПРАКТИЧЕСКОЙ</w:t>
      </w:r>
      <w:r w:rsidR="002528EC">
        <w:rPr>
          <w:rFonts w:eastAsia="SimSun" w:cs="Times New Roman"/>
          <w:b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b/>
          <w:sz w:val="24"/>
          <w:szCs w:val="24"/>
          <w:lang w:eastAsia="ru-RU"/>
        </w:rPr>
        <w:t>РАБОТЕ</w:t>
      </w:r>
      <w:r w:rsidR="002528EC">
        <w:rPr>
          <w:rFonts w:eastAsia="SimSun" w:cs="Times New Roman"/>
          <w:b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b/>
          <w:sz w:val="24"/>
          <w:szCs w:val="24"/>
          <w:lang w:eastAsia="ru-RU"/>
        </w:rPr>
        <w:t>№</w:t>
      </w:r>
      <w:r w:rsidR="002528EC">
        <w:rPr>
          <w:rFonts w:eastAsia="SimSun" w:cs="Times New Roman"/>
          <w:b/>
          <w:sz w:val="24"/>
          <w:szCs w:val="24"/>
          <w:lang w:eastAsia="ru-RU"/>
        </w:rPr>
        <w:t xml:space="preserve"> </w:t>
      </w:r>
      <w:r w:rsidR="00E21F4B">
        <w:rPr>
          <w:rFonts w:eastAsia="SimSun" w:cs="Times New Roman"/>
          <w:b/>
          <w:sz w:val="24"/>
          <w:szCs w:val="24"/>
          <w:lang w:eastAsia="ru-RU"/>
        </w:rPr>
        <w:t>6</w:t>
      </w:r>
    </w:p>
    <w:p w14:paraId="12A1584A" w14:textId="736368BB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zh-CN"/>
        </w:rPr>
        <w:t>«</w:t>
      </w:r>
      <w:r w:rsidR="00E26AAA" w:rsidRPr="00E26AAA">
        <w:rPr>
          <w:rFonts w:eastAsia="SimSun" w:cs="Times New Roman"/>
          <w:color w:val="000000" w:themeColor="text1"/>
          <w:sz w:val="24"/>
          <w:szCs w:val="24"/>
        </w:rPr>
        <w:t>Проектирование</w:t>
      </w:r>
      <w:r w:rsidR="002528EC">
        <w:rPr>
          <w:rFonts w:eastAsia="SimSun" w:cs="Times New Roman"/>
          <w:color w:val="000000" w:themeColor="text1"/>
          <w:sz w:val="24"/>
          <w:szCs w:val="24"/>
        </w:rPr>
        <w:t xml:space="preserve"> </w:t>
      </w:r>
      <w:r w:rsidR="00E26AAA" w:rsidRPr="00E26AAA">
        <w:rPr>
          <w:rFonts w:eastAsia="SimSun" w:cs="Times New Roman"/>
          <w:color w:val="000000" w:themeColor="text1"/>
          <w:sz w:val="24"/>
          <w:szCs w:val="24"/>
        </w:rPr>
        <w:t>вычислительных</w:t>
      </w:r>
      <w:r w:rsidR="002528EC">
        <w:rPr>
          <w:rFonts w:eastAsia="SimSun" w:cs="Times New Roman"/>
          <w:color w:val="000000" w:themeColor="text1"/>
          <w:sz w:val="24"/>
          <w:szCs w:val="24"/>
        </w:rPr>
        <w:t xml:space="preserve"> </w:t>
      </w:r>
      <w:r w:rsidR="00E26AAA" w:rsidRPr="00E26AAA">
        <w:rPr>
          <w:rFonts w:eastAsia="SimSun" w:cs="Times New Roman"/>
          <w:color w:val="000000" w:themeColor="text1"/>
          <w:sz w:val="24"/>
          <w:szCs w:val="24"/>
        </w:rPr>
        <w:t>устройств</w:t>
      </w:r>
      <w:r w:rsidR="002528EC">
        <w:rPr>
          <w:rFonts w:eastAsia="SimSun" w:cs="Times New Roman"/>
          <w:color w:val="000000" w:themeColor="text1"/>
          <w:sz w:val="24"/>
          <w:szCs w:val="24"/>
        </w:rPr>
        <w:t xml:space="preserve"> </w:t>
      </w:r>
      <w:r w:rsidR="00E26AAA" w:rsidRPr="00E26AAA">
        <w:rPr>
          <w:rFonts w:eastAsia="SimSun" w:cs="Times New Roman"/>
          <w:color w:val="000000" w:themeColor="text1"/>
          <w:sz w:val="24"/>
          <w:szCs w:val="24"/>
        </w:rPr>
        <w:t>для</w:t>
      </w:r>
      <w:r w:rsidR="002528EC">
        <w:rPr>
          <w:rFonts w:eastAsia="SimSun" w:cs="Times New Roman"/>
          <w:color w:val="000000" w:themeColor="text1"/>
          <w:sz w:val="24"/>
          <w:szCs w:val="24"/>
        </w:rPr>
        <w:t xml:space="preserve"> </w:t>
      </w:r>
      <w:r w:rsidR="00E26AAA" w:rsidRPr="00E26AAA">
        <w:rPr>
          <w:rFonts w:eastAsia="SimSun" w:cs="Times New Roman"/>
          <w:color w:val="000000" w:themeColor="text1"/>
          <w:sz w:val="24"/>
          <w:szCs w:val="24"/>
        </w:rPr>
        <w:t>синтеза</w:t>
      </w:r>
      <w:r w:rsidR="002528EC">
        <w:rPr>
          <w:rFonts w:eastAsia="SimSun" w:cs="Times New Roman"/>
          <w:color w:val="000000" w:themeColor="text1"/>
          <w:sz w:val="24"/>
          <w:szCs w:val="24"/>
        </w:rPr>
        <w:t xml:space="preserve"> </w:t>
      </w:r>
      <w:r w:rsidR="00E26AAA" w:rsidRPr="00E26AAA">
        <w:rPr>
          <w:rFonts w:eastAsia="SimSun" w:cs="Times New Roman"/>
          <w:color w:val="000000" w:themeColor="text1"/>
          <w:sz w:val="24"/>
          <w:szCs w:val="24"/>
        </w:rPr>
        <w:t>сигналов</w:t>
      </w:r>
      <w:r w:rsidR="002528EC">
        <w:rPr>
          <w:rFonts w:eastAsia="SimSun" w:cs="Times New Roman"/>
          <w:color w:val="000000" w:themeColor="text1"/>
          <w:sz w:val="24"/>
          <w:szCs w:val="24"/>
        </w:rPr>
        <w:t xml:space="preserve"> </w:t>
      </w:r>
      <w:r w:rsidR="00E26AAA" w:rsidRPr="00E26AAA">
        <w:rPr>
          <w:rFonts w:eastAsia="SimSun" w:cs="Times New Roman"/>
          <w:color w:val="000000" w:themeColor="text1"/>
          <w:sz w:val="24"/>
          <w:szCs w:val="24"/>
        </w:rPr>
        <w:t>трансцендентных</w:t>
      </w:r>
      <w:r w:rsidR="002528EC">
        <w:rPr>
          <w:rFonts w:eastAsia="SimSun" w:cs="Times New Roman"/>
          <w:color w:val="000000" w:themeColor="text1"/>
          <w:sz w:val="24"/>
          <w:szCs w:val="24"/>
        </w:rPr>
        <w:t xml:space="preserve"> </w:t>
      </w:r>
      <w:r w:rsidR="00E26AAA" w:rsidRPr="00E26AAA">
        <w:rPr>
          <w:rFonts w:eastAsia="SimSun" w:cs="Times New Roman"/>
          <w:color w:val="000000" w:themeColor="text1"/>
          <w:sz w:val="24"/>
          <w:szCs w:val="24"/>
        </w:rPr>
        <w:t>функций</w:t>
      </w:r>
      <w:r w:rsidRPr="0032675E">
        <w:rPr>
          <w:rFonts w:eastAsia="SimSun" w:cs="Times New Roman"/>
          <w:sz w:val="24"/>
          <w:szCs w:val="24"/>
          <w:lang w:eastAsia="zh-CN"/>
        </w:rPr>
        <w:t>»</w:t>
      </w:r>
    </w:p>
    <w:p w14:paraId="52C4C9B3" w14:textId="20DDB2A4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по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дисциплине</w:t>
      </w:r>
    </w:p>
    <w:p w14:paraId="627AC86B" w14:textId="008B5D04" w:rsidR="0032675E" w:rsidRPr="0032675E" w:rsidRDefault="0032675E" w:rsidP="0032675E">
      <w:pPr>
        <w:shd w:val="clear" w:color="auto" w:fill="FFFFFF"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«Схемотехника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устройств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компьютерных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систем»</w:t>
      </w:r>
    </w:p>
    <w:p w14:paraId="1B679C65" w14:textId="77777777" w:rsidR="0032675E" w:rsidRPr="0032675E" w:rsidRDefault="0032675E" w:rsidP="0032675E">
      <w:pPr>
        <w:shd w:val="clear" w:color="auto" w:fill="FFFFFF"/>
        <w:spacing w:line="240" w:lineRule="auto"/>
        <w:ind w:firstLine="0"/>
        <w:jc w:val="center"/>
        <w:rPr>
          <w:rFonts w:eastAsia="SimSun" w:cs="Times New Roman"/>
          <w:i/>
          <w:sz w:val="24"/>
          <w:szCs w:val="24"/>
          <w:lang w:eastAsia="ru-RU"/>
        </w:rPr>
      </w:pPr>
    </w:p>
    <w:p w14:paraId="70E79B44" w14:textId="77777777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24"/>
      </w:tblGrid>
      <w:tr w:rsidR="007E63EC" w:rsidRPr="0032675E" w14:paraId="70552DB1" w14:textId="77777777" w:rsidTr="00D058B7">
        <w:tc>
          <w:tcPr>
            <w:tcW w:w="4927" w:type="dxa"/>
          </w:tcPr>
          <w:p w14:paraId="003C71F9" w14:textId="34B54A09" w:rsidR="0032675E" w:rsidRPr="0032675E" w:rsidRDefault="0032675E" w:rsidP="0032675E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>Выполнил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2675E">
              <w:rPr>
                <w:rFonts w:eastAsia="SimSun" w:cs="Times New Roman"/>
                <w:sz w:val="24"/>
                <w:szCs w:val="24"/>
              </w:rPr>
              <w:t>студент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2675E">
              <w:rPr>
                <w:rFonts w:eastAsia="SimSun" w:cs="Times New Roman"/>
                <w:sz w:val="24"/>
                <w:szCs w:val="24"/>
              </w:rPr>
              <w:t>группы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</w:p>
          <w:p w14:paraId="29ED1116" w14:textId="77777777" w:rsidR="0032675E" w:rsidRPr="0032675E" w:rsidRDefault="0032675E" w:rsidP="0032675E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>ИВБО-</w:t>
            </w:r>
            <w:r w:rsidR="007E63EC">
              <w:rPr>
                <w:rFonts w:eastAsia="SimSun" w:cs="Times New Roman"/>
                <w:sz w:val="24"/>
                <w:szCs w:val="24"/>
              </w:rPr>
              <w:t>20</w:t>
            </w:r>
            <w:r w:rsidRPr="0032675E">
              <w:rPr>
                <w:rFonts w:eastAsia="SimSun" w:cs="Times New Roman"/>
                <w:sz w:val="24"/>
                <w:szCs w:val="24"/>
              </w:rPr>
              <w:t>-23</w:t>
            </w:r>
          </w:p>
        </w:tc>
        <w:tc>
          <w:tcPr>
            <w:tcW w:w="4927" w:type="dxa"/>
          </w:tcPr>
          <w:p w14:paraId="06B5323E" w14:textId="779FC90D" w:rsidR="0032675E" w:rsidRPr="0032675E" w:rsidRDefault="007E63EC" w:rsidP="0032675E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sz w:val="24"/>
                <w:szCs w:val="24"/>
              </w:rPr>
              <w:t>Деревянных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>
              <w:rPr>
                <w:rFonts w:eastAsia="SimSun" w:cs="Times New Roman"/>
                <w:sz w:val="24"/>
                <w:szCs w:val="24"/>
              </w:rPr>
              <w:t>В.С.</w:t>
            </w:r>
          </w:p>
        </w:tc>
      </w:tr>
      <w:tr w:rsidR="007E63EC" w:rsidRPr="0032675E" w14:paraId="109B9596" w14:textId="77777777" w:rsidTr="00D058B7">
        <w:tc>
          <w:tcPr>
            <w:tcW w:w="4927" w:type="dxa"/>
          </w:tcPr>
          <w:p w14:paraId="0EC6CFD9" w14:textId="77777777" w:rsidR="0032675E" w:rsidRPr="0032675E" w:rsidRDefault="0032675E" w:rsidP="0032675E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</w:p>
          <w:p w14:paraId="7C2064B6" w14:textId="70648CA2" w:rsidR="0032675E" w:rsidRPr="0032675E" w:rsidRDefault="0032675E" w:rsidP="0032675E">
            <w:pPr>
              <w:spacing w:after="16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>Принял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E26AAA" w:rsidRPr="00E26AAA">
              <w:rPr>
                <w:rFonts w:eastAsia="SimSun" w:cs="Times New Roman"/>
                <w:sz w:val="24"/>
                <w:szCs w:val="24"/>
              </w:rPr>
              <w:t>старший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2675E">
              <w:rPr>
                <w:rFonts w:eastAsia="SimSun" w:cs="Times New Roman"/>
                <w:sz w:val="24"/>
                <w:szCs w:val="24"/>
              </w:rPr>
              <w:t>преподаватель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2675E">
              <w:rPr>
                <w:rFonts w:eastAsia="SimSun" w:cs="Times New Roman"/>
                <w:sz w:val="24"/>
                <w:szCs w:val="24"/>
              </w:rPr>
              <w:t>кафедры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2675E">
              <w:rPr>
                <w:rFonts w:eastAsia="SimSun" w:cs="Times New Roman"/>
                <w:sz w:val="24"/>
                <w:szCs w:val="24"/>
              </w:rPr>
              <w:t>ВТ</w:t>
            </w:r>
          </w:p>
        </w:tc>
        <w:tc>
          <w:tcPr>
            <w:tcW w:w="4927" w:type="dxa"/>
          </w:tcPr>
          <w:p w14:paraId="01C492C2" w14:textId="77777777" w:rsidR="0032675E" w:rsidRPr="0032675E" w:rsidRDefault="0032675E" w:rsidP="0032675E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</w:p>
          <w:p w14:paraId="6D3EBAAC" w14:textId="6E1B65B6" w:rsidR="0032675E" w:rsidRPr="0032675E" w:rsidRDefault="0032675E" w:rsidP="0032675E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proofErr w:type="spellStart"/>
            <w:r w:rsidRPr="0032675E">
              <w:rPr>
                <w:rFonts w:eastAsia="SimSun" w:cs="Times New Roman"/>
                <w:sz w:val="24"/>
                <w:szCs w:val="24"/>
              </w:rPr>
              <w:t>Дуксин</w:t>
            </w:r>
            <w:proofErr w:type="spellEnd"/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2675E">
              <w:rPr>
                <w:rFonts w:eastAsia="SimSun" w:cs="Times New Roman"/>
                <w:sz w:val="24"/>
                <w:szCs w:val="24"/>
              </w:rPr>
              <w:t>Н.А.</w:t>
            </w:r>
          </w:p>
          <w:p w14:paraId="1A8C3A0C" w14:textId="239A60CA" w:rsidR="0032675E" w:rsidRPr="0032675E" w:rsidRDefault="002528EC" w:rsidP="0032675E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val="en-US"/>
              </w:rPr>
              <w:t xml:space="preserve">    </w:t>
            </w:r>
          </w:p>
        </w:tc>
      </w:tr>
      <w:tr w:rsidR="007E63EC" w:rsidRPr="0032675E" w14:paraId="15E83172" w14:textId="77777777" w:rsidTr="00D058B7">
        <w:tc>
          <w:tcPr>
            <w:tcW w:w="4927" w:type="dxa"/>
          </w:tcPr>
          <w:p w14:paraId="3BC649F3" w14:textId="77777777" w:rsidR="0032675E" w:rsidRPr="0032675E" w:rsidRDefault="0032675E" w:rsidP="0032675E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</w:p>
          <w:p w14:paraId="410FBA6E" w14:textId="086B8C98" w:rsidR="0032675E" w:rsidRPr="0032675E" w:rsidRDefault="0032675E" w:rsidP="0032675E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>Практическая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2675E">
              <w:rPr>
                <w:rFonts w:eastAsia="SimSun" w:cs="Times New Roman"/>
                <w:sz w:val="24"/>
                <w:szCs w:val="24"/>
              </w:rPr>
              <w:t>работа</w:t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2675E">
              <w:rPr>
                <w:rFonts w:eastAsia="SimSun" w:cs="Times New Roman"/>
                <w:sz w:val="24"/>
                <w:szCs w:val="24"/>
              </w:rPr>
              <w:t>выполнена</w:t>
            </w:r>
            <w:r w:rsidR="002528EC">
              <w:rPr>
                <w:rFonts w:eastAsia="SimSu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4927" w:type="dxa"/>
          </w:tcPr>
          <w:p w14:paraId="136FEEEC" w14:textId="77777777" w:rsidR="0032675E" w:rsidRPr="0032675E" w:rsidRDefault="0032675E" w:rsidP="0032675E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</w:p>
          <w:p w14:paraId="482D88DC" w14:textId="6E79A17B" w:rsidR="0032675E" w:rsidRPr="0032675E" w:rsidRDefault="002528EC" w:rsidP="0032675E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  <w:lang w:val="en-US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«_</w:t>
            </w:r>
            <w:proofErr w:type="gramStart"/>
            <w:r w:rsidR="0032675E" w:rsidRPr="0032675E">
              <w:rPr>
                <w:rFonts w:eastAsia="SimSun" w:cs="Times New Roman"/>
                <w:sz w:val="24"/>
                <w:szCs w:val="24"/>
              </w:rPr>
              <w:t>_»_</w:t>
            </w:r>
            <w:proofErr w:type="gramEnd"/>
            <w:r w:rsidR="0032675E" w:rsidRPr="0032675E">
              <w:rPr>
                <w:rFonts w:eastAsia="SimSun" w:cs="Times New Roman"/>
                <w:sz w:val="24"/>
                <w:szCs w:val="24"/>
              </w:rPr>
              <w:t>______2025</w:t>
            </w:r>
            <w:r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г</w:t>
            </w:r>
            <w:r w:rsidR="0032675E" w:rsidRPr="0032675E">
              <w:rPr>
                <w:rFonts w:eastAsia="SimSun" w:cs="Times New Roman"/>
                <w:sz w:val="24"/>
                <w:szCs w:val="24"/>
                <w:lang w:val="en-US"/>
              </w:rPr>
              <w:t>.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ab/>
            </w:r>
          </w:p>
        </w:tc>
      </w:tr>
      <w:tr w:rsidR="007E63EC" w:rsidRPr="0032675E" w14:paraId="0278EDE8" w14:textId="77777777" w:rsidTr="00D058B7">
        <w:tc>
          <w:tcPr>
            <w:tcW w:w="4927" w:type="dxa"/>
          </w:tcPr>
          <w:p w14:paraId="07BDADDF" w14:textId="71CB6603" w:rsidR="0032675E" w:rsidRPr="0032675E" w:rsidRDefault="0032675E" w:rsidP="0032675E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>«Зачтено»</w:t>
            </w:r>
            <w:r w:rsidRPr="0032675E">
              <w:rPr>
                <w:rFonts w:eastAsia="SimSun" w:cs="Times New Roman"/>
                <w:sz w:val="24"/>
                <w:szCs w:val="24"/>
              </w:rPr>
              <w:tab/>
            </w:r>
            <w:r w:rsidR="002528EC">
              <w:rPr>
                <w:rFonts w:eastAsia="SimSu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4927" w:type="dxa"/>
          </w:tcPr>
          <w:p w14:paraId="12C3F41E" w14:textId="30FABD34" w:rsidR="0032675E" w:rsidRPr="0032675E" w:rsidRDefault="002528EC" w:rsidP="0032675E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«_</w:t>
            </w:r>
            <w:proofErr w:type="gramStart"/>
            <w:r w:rsidR="0032675E" w:rsidRPr="0032675E">
              <w:rPr>
                <w:rFonts w:eastAsia="SimSun" w:cs="Times New Roman"/>
                <w:sz w:val="24"/>
                <w:szCs w:val="24"/>
                <w:lang w:val="en-US"/>
              </w:rPr>
              <w:t>_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»_</w:t>
            </w:r>
            <w:proofErr w:type="gramEnd"/>
            <w:r w:rsidR="0032675E" w:rsidRPr="0032675E">
              <w:rPr>
                <w:rFonts w:eastAsia="SimSun" w:cs="Times New Roman"/>
                <w:sz w:val="24"/>
                <w:szCs w:val="24"/>
              </w:rPr>
              <w:t>______2025</w:t>
            </w:r>
            <w:r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г.</w:t>
            </w:r>
          </w:p>
        </w:tc>
      </w:tr>
    </w:tbl>
    <w:p w14:paraId="744B89F0" w14:textId="77777777" w:rsidR="0032675E" w:rsidRPr="0032675E" w:rsidRDefault="0032675E" w:rsidP="0032675E">
      <w:pPr>
        <w:shd w:val="clear" w:color="auto" w:fill="FFFFFF"/>
        <w:tabs>
          <w:tab w:val="left" w:pos="0"/>
        </w:tabs>
        <w:spacing w:after="200" w:line="240" w:lineRule="auto"/>
        <w:ind w:firstLine="0"/>
        <w:jc w:val="left"/>
        <w:rPr>
          <w:rFonts w:eastAsia="SimSun" w:cs="Times New Roman"/>
          <w:i/>
          <w:sz w:val="24"/>
          <w:szCs w:val="24"/>
          <w:lang w:eastAsia="ru-RU"/>
        </w:rPr>
      </w:pPr>
    </w:p>
    <w:p w14:paraId="10F79FEC" w14:textId="77777777" w:rsidR="0032675E" w:rsidRPr="00E26AAA" w:rsidRDefault="0032675E" w:rsidP="0032675E">
      <w:pPr>
        <w:shd w:val="clear" w:color="auto" w:fill="FFFFFF"/>
        <w:spacing w:after="200" w:line="240" w:lineRule="auto"/>
        <w:ind w:firstLine="0"/>
        <w:jc w:val="left"/>
        <w:rPr>
          <w:rFonts w:eastAsia="SimSun" w:cs="Times New Roman"/>
          <w:sz w:val="24"/>
          <w:szCs w:val="24"/>
          <w:lang w:val="en-US" w:eastAsia="ru-RU"/>
        </w:rPr>
      </w:pPr>
    </w:p>
    <w:p w14:paraId="06BEE227" w14:textId="77777777" w:rsidR="0032675E" w:rsidRPr="0032675E" w:rsidRDefault="0032675E" w:rsidP="0032675E">
      <w:pPr>
        <w:shd w:val="clear" w:color="auto" w:fill="FFFFFF"/>
        <w:spacing w:line="240" w:lineRule="auto"/>
        <w:ind w:firstLine="0"/>
        <w:jc w:val="left"/>
        <w:rPr>
          <w:rFonts w:eastAsia="SimSun" w:cs="Times New Roman"/>
          <w:i/>
          <w:sz w:val="24"/>
          <w:szCs w:val="24"/>
          <w:lang w:eastAsia="ru-RU"/>
        </w:rPr>
      </w:pPr>
    </w:p>
    <w:p w14:paraId="63F6953C" w14:textId="77777777" w:rsidR="0032675E" w:rsidRPr="0032675E" w:rsidRDefault="0032675E" w:rsidP="0032675E">
      <w:pPr>
        <w:shd w:val="clear" w:color="auto" w:fill="FFFFFF"/>
        <w:spacing w:line="240" w:lineRule="auto"/>
        <w:ind w:firstLine="0"/>
        <w:jc w:val="left"/>
        <w:rPr>
          <w:rFonts w:eastAsia="SimSun" w:cs="Times New Roman"/>
          <w:i/>
          <w:sz w:val="24"/>
          <w:szCs w:val="24"/>
          <w:lang w:eastAsia="ru-RU"/>
        </w:rPr>
      </w:pPr>
    </w:p>
    <w:p w14:paraId="05C7F8F1" w14:textId="1423563E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Москва</w:t>
      </w:r>
      <w:r w:rsidR="002528EC">
        <w:rPr>
          <w:rFonts w:eastAsia="SimSun" w:cs="Times New Roman"/>
          <w:sz w:val="24"/>
          <w:szCs w:val="24"/>
          <w:lang w:eastAsia="ru-RU"/>
        </w:rPr>
        <w:t xml:space="preserve"> </w:t>
      </w:r>
      <w:r w:rsidRPr="0032675E">
        <w:rPr>
          <w:rFonts w:eastAsia="SimSun" w:cs="Times New Roman"/>
          <w:sz w:val="24"/>
          <w:szCs w:val="24"/>
          <w:lang w:eastAsia="ru-RU"/>
        </w:rPr>
        <w:t>2025</w:t>
      </w:r>
    </w:p>
    <w:p w14:paraId="63A5D65E" w14:textId="77777777" w:rsidR="0004690E" w:rsidRPr="007E63EC" w:rsidRDefault="009E241C" w:rsidP="0032675E">
      <w:pPr>
        <w:pStyle w:val="a5"/>
        <w:numPr>
          <w:ilvl w:val="0"/>
          <w:numId w:val="0"/>
        </w:numPr>
        <w:outlineLvl w:val="9"/>
      </w:pPr>
      <w:r w:rsidRPr="007E63EC">
        <w:lastRenderedPageBreak/>
        <w:t>Аннотация</w:t>
      </w:r>
    </w:p>
    <w:p w14:paraId="6C1DC36A" w14:textId="4ADA0DBC" w:rsidR="009E241C" w:rsidRPr="007E63EC" w:rsidRDefault="009E241C" w:rsidP="009E241C">
      <w:pPr>
        <w:ind w:firstLine="708"/>
      </w:pPr>
      <w:r w:rsidRPr="007E63EC">
        <w:t>Работа</w:t>
      </w:r>
      <w:r w:rsidR="002528EC">
        <w:t xml:space="preserve"> </w:t>
      </w:r>
      <w:r w:rsidRPr="007E63EC">
        <w:t>включает</w:t>
      </w:r>
      <w:r w:rsidR="002528EC">
        <w:t xml:space="preserve"> </w:t>
      </w:r>
      <w:r w:rsidRPr="007E63EC">
        <w:t>в</w:t>
      </w:r>
      <w:r w:rsidR="002528EC">
        <w:t xml:space="preserve"> </w:t>
      </w:r>
      <w:r w:rsidRPr="007E63EC">
        <w:t>себя</w:t>
      </w:r>
      <w:r w:rsidR="002528EC">
        <w:t xml:space="preserve"> </w:t>
      </w:r>
      <w:r w:rsidR="000D4468">
        <w:t>3</w:t>
      </w:r>
      <w:r w:rsidR="002528EC">
        <w:t xml:space="preserve"> </w:t>
      </w:r>
      <w:r w:rsidRPr="007E63EC">
        <w:t>рисун</w:t>
      </w:r>
      <w:r w:rsidR="00FE75E1" w:rsidRPr="007E63EC">
        <w:t>к</w:t>
      </w:r>
      <w:r w:rsidR="000D4468">
        <w:t>а</w:t>
      </w:r>
      <w:r w:rsidRPr="007E63EC">
        <w:t>,</w:t>
      </w:r>
      <w:r w:rsidR="002528EC">
        <w:t xml:space="preserve"> </w:t>
      </w:r>
      <w:r w:rsidR="000D4468">
        <w:t>3</w:t>
      </w:r>
      <w:r w:rsidR="002528EC">
        <w:t xml:space="preserve"> </w:t>
      </w:r>
      <w:r w:rsidRPr="007E63EC">
        <w:t>листинг</w:t>
      </w:r>
      <w:r w:rsidR="000D4468">
        <w:t>а</w:t>
      </w:r>
      <w:r w:rsidRPr="007E63EC">
        <w:t>.</w:t>
      </w:r>
      <w:r w:rsidR="002528EC">
        <w:t xml:space="preserve"> </w:t>
      </w:r>
      <w:r w:rsidRPr="007E63EC">
        <w:t>Количество</w:t>
      </w:r>
      <w:r w:rsidR="002528EC">
        <w:t xml:space="preserve"> </w:t>
      </w:r>
      <w:r w:rsidRPr="007E63EC">
        <w:t>страниц</w:t>
      </w:r>
      <w:r w:rsidR="002528EC">
        <w:t xml:space="preserve"> </w:t>
      </w:r>
      <w:r w:rsidRPr="007E63EC">
        <w:t>в</w:t>
      </w:r>
      <w:r w:rsidR="002528EC">
        <w:t xml:space="preserve"> </w:t>
      </w:r>
      <w:r w:rsidRPr="007E63EC">
        <w:t>работе</w:t>
      </w:r>
      <w:r w:rsidR="002528EC">
        <w:t xml:space="preserve"> </w:t>
      </w:r>
      <w:r w:rsidRPr="007E63EC">
        <w:t>—</w:t>
      </w:r>
      <w:r w:rsidR="002528EC">
        <w:t xml:space="preserve"> </w:t>
      </w:r>
      <w:r w:rsidR="000D4468">
        <w:t>25</w:t>
      </w:r>
      <w:r w:rsidRPr="007E63EC">
        <w:t>.</w:t>
      </w:r>
    </w:p>
    <w:p w14:paraId="4CDEAF98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6033E40" w14:textId="77777777" w:rsidR="00694FB1" w:rsidRPr="007E63EC" w:rsidRDefault="00694FB1" w:rsidP="00132AEF">
          <w:pPr>
            <w:pStyle w:val="a5"/>
            <w:numPr>
              <w:ilvl w:val="0"/>
              <w:numId w:val="0"/>
            </w:numPr>
            <w:jc w:val="center"/>
            <w:outlineLvl w:val="9"/>
          </w:pPr>
          <w:r w:rsidRPr="007E63EC">
            <w:t>Содержание</w:t>
          </w:r>
        </w:p>
        <w:p w14:paraId="46A99EDF" w14:textId="3703121E" w:rsidR="00A741DF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16467565" w:history="1">
            <w:r w:rsidR="00A741DF" w:rsidRPr="00D46DF8">
              <w:rPr>
                <w:rStyle w:val="af2"/>
                <w:noProof/>
              </w:rPr>
              <w:t>Введение</w:t>
            </w:r>
            <w:r w:rsidR="00A741DF">
              <w:rPr>
                <w:noProof/>
                <w:webHidden/>
              </w:rPr>
              <w:tab/>
            </w:r>
            <w:r w:rsidR="00A741DF">
              <w:rPr>
                <w:noProof/>
                <w:webHidden/>
              </w:rPr>
              <w:fldChar w:fldCharType="begin"/>
            </w:r>
            <w:r w:rsidR="00A741DF">
              <w:rPr>
                <w:noProof/>
                <w:webHidden/>
              </w:rPr>
              <w:instrText xml:space="preserve"> PAGEREF _Toc216467565 \h </w:instrText>
            </w:r>
            <w:r w:rsidR="00A741DF">
              <w:rPr>
                <w:noProof/>
                <w:webHidden/>
              </w:rPr>
            </w:r>
            <w:r w:rsidR="00A741DF"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4</w:t>
            </w:r>
            <w:r w:rsidR="00A741DF">
              <w:rPr>
                <w:noProof/>
                <w:webHidden/>
              </w:rPr>
              <w:fldChar w:fldCharType="end"/>
            </w:r>
          </w:hyperlink>
        </w:p>
        <w:p w14:paraId="744099C4" w14:textId="0E5B0980" w:rsidR="00A741DF" w:rsidRDefault="00A741DF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67566" w:history="1">
            <w:r w:rsidRPr="00D46DF8">
              <w:rPr>
                <w:rStyle w:val="af2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7DC5A" w14:textId="6499877D" w:rsidR="00A741DF" w:rsidRDefault="00A741DF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67567" w:history="1">
            <w:r w:rsidRPr="00D46DF8">
              <w:rPr>
                <w:rStyle w:val="af2"/>
                <w:noProof/>
              </w:rPr>
              <w:t>2 Проектирование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D551D" w14:textId="36EBA601" w:rsidR="00A741DF" w:rsidRDefault="00A741DF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67568" w:history="1">
            <w:r w:rsidRPr="00D46DF8">
              <w:rPr>
                <w:rStyle w:val="af2"/>
                <w:noProof/>
              </w:rPr>
              <w:t>2.1 Система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73372" w14:textId="4F49F399" w:rsidR="00A741DF" w:rsidRDefault="00A741DF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67569" w:history="1">
            <w:r w:rsidRPr="00D46DF8">
              <w:rPr>
                <w:rStyle w:val="af2"/>
                <w:noProof/>
              </w:rPr>
              <w:t>2.2 Выполнение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6432" w14:textId="6C3CE0FE" w:rsidR="00A741DF" w:rsidRDefault="00A741DF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67570" w:history="1">
            <w:r w:rsidRPr="00D46DF8">
              <w:rPr>
                <w:rStyle w:val="af2"/>
                <w:noProof/>
                <w:lang w:val="en-US"/>
              </w:rPr>
              <w:t>2.3 Программирование процессора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9AC73" w14:textId="1A9473F9" w:rsidR="00A741DF" w:rsidRDefault="00A741DF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67571" w:history="1">
            <w:r w:rsidRPr="00D46DF8">
              <w:rPr>
                <w:rStyle w:val="af2"/>
                <w:noProof/>
                <w:lang w:val="en-US"/>
              </w:rPr>
              <w:t>2.4</w:t>
            </w:r>
            <w:r w:rsidRPr="00D46DF8">
              <w:rPr>
                <w:rStyle w:val="af2"/>
                <w:noProof/>
              </w:rPr>
              <w:t xml:space="preserve"> Описание процессора на Verilog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B341" w14:textId="2D20860D" w:rsidR="00A741DF" w:rsidRDefault="00A741DF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67572" w:history="1">
            <w:r w:rsidRPr="00D46DF8">
              <w:rPr>
                <w:rStyle w:val="af2"/>
                <w:noProof/>
              </w:rPr>
              <w:t>3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ED200" w14:textId="091A27D7" w:rsidR="00A741DF" w:rsidRDefault="00A741DF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67573" w:history="1">
            <w:r w:rsidRPr="00D46DF8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40E9" w14:textId="31233564" w:rsidR="00A741DF" w:rsidRDefault="00A741DF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67574" w:history="1">
            <w:r w:rsidRPr="00D46DF8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567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F12D" w14:textId="7D760EAC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558C3E5D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p w14:paraId="004148BC" w14:textId="77777777" w:rsidR="009E241C" w:rsidRPr="007E63EC" w:rsidRDefault="009E241C" w:rsidP="00132AEF">
      <w:pPr>
        <w:pStyle w:val="a5"/>
        <w:numPr>
          <w:ilvl w:val="0"/>
          <w:numId w:val="0"/>
        </w:numPr>
        <w:jc w:val="center"/>
      </w:pPr>
      <w:bookmarkStart w:id="0" w:name="_Toc216467565"/>
      <w:r w:rsidRPr="007E63EC">
        <w:lastRenderedPageBreak/>
        <w:t>Введение</w:t>
      </w:r>
      <w:bookmarkEnd w:id="0"/>
    </w:p>
    <w:p w14:paraId="2B7C25CF" w14:textId="77CFAD34" w:rsidR="00E21F4B" w:rsidRPr="00E21F4B" w:rsidRDefault="00E21F4B" w:rsidP="00E21F4B">
      <w:pPr>
        <w:rPr>
          <w:rFonts w:eastAsiaTheme="minorEastAsia"/>
        </w:rPr>
      </w:pPr>
      <w:r w:rsidRPr="00E21F4B">
        <w:rPr>
          <w:rFonts w:eastAsiaTheme="minorEastAsia"/>
        </w:rPr>
        <w:t>Эволюция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микропроцессоров,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ориентированная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рост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производительности,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обеспечивалась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рядом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факторов,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главным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из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которых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стало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внедрение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конвейеров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—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разбиение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операций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стадии,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позволяющее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начинать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обработку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новых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операндов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сразу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после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освобождения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соответствующей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ступени,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дожидаясь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завершения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всей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операции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над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предыдущими.</w:t>
      </w:r>
    </w:p>
    <w:p w14:paraId="54C34074" w14:textId="47302F48" w:rsidR="00E21F4B" w:rsidRPr="00E21F4B" w:rsidRDefault="00E21F4B" w:rsidP="00E21F4B">
      <w:pPr>
        <w:rPr>
          <w:rFonts w:eastAsiaTheme="minorEastAsia"/>
        </w:rPr>
      </w:pPr>
      <w:r w:rsidRPr="00E21F4B">
        <w:rPr>
          <w:rFonts w:eastAsiaTheme="minorEastAsia"/>
        </w:rPr>
        <w:t>Конвейеризация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широко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применяется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вычислительных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системах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—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операционных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блоках,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памяти,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однако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наибольший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выигрыш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дает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конвейерное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выполнение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этапов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машинного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цикла.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Концепцию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конвейера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команд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1956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году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предложил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С.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А.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Лебедев.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Поскольку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цикл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команды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состоит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из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последовательных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стадий,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распределение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между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отдельными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устройствами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последовательное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соединение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этих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устройств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образует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классическую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схему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конвейера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команд.</w:t>
      </w:r>
    </w:p>
    <w:p w14:paraId="618C7C34" w14:textId="2FDF8198" w:rsidR="00E21F4B" w:rsidRPr="00E21F4B" w:rsidRDefault="00E21F4B" w:rsidP="00E21F4B">
      <w:pPr>
        <w:rPr>
          <w:rFonts w:eastAsiaTheme="minorEastAsia"/>
        </w:rPr>
      </w:pPr>
      <w:r w:rsidRPr="00E21F4B">
        <w:rPr>
          <w:rFonts w:eastAsiaTheme="minorEastAsia"/>
        </w:rPr>
        <w:t>На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практике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из-за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возникающих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конфликтов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достичь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идеальной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производительности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невозможно.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Такие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конфликтные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ситуации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называют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рисками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(</w:t>
      </w:r>
      <w:proofErr w:type="spellStart"/>
      <w:r w:rsidRPr="00E21F4B">
        <w:rPr>
          <w:rFonts w:eastAsiaTheme="minorEastAsia"/>
        </w:rPr>
        <w:t>hazards</w:t>
      </w:r>
      <w:proofErr w:type="spellEnd"/>
      <w:r w:rsidRPr="00E21F4B">
        <w:rPr>
          <w:rFonts w:eastAsiaTheme="minorEastAsia"/>
        </w:rPr>
        <w:t>).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Они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возникают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трём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причинам: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одновременное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обращение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нескольких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команд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одному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ресурсу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(структурный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риск),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зависимость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команд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данным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(риск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данным),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неопределённость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выборке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следующей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команды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изменении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потока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выполнения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(риск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управлению).</w:t>
      </w:r>
    </w:p>
    <w:p w14:paraId="6585BD77" w14:textId="18702197" w:rsidR="00E21F4B" w:rsidRPr="00E21F4B" w:rsidRDefault="00E21F4B" w:rsidP="00E21F4B">
      <w:pPr>
        <w:rPr>
          <w:rFonts w:eastAsiaTheme="minorEastAsia"/>
        </w:rPr>
      </w:pPr>
      <w:r w:rsidRPr="00E21F4B">
        <w:rPr>
          <w:rFonts w:eastAsiaTheme="minorEastAsia"/>
        </w:rPr>
        <w:t>Структурный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риск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возникает,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когда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команды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разных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ступенях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конвейера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пытаются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одновременно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использовать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один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ресурс,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чаще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всего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память.</w:t>
      </w:r>
    </w:p>
    <w:p w14:paraId="56C2719E" w14:textId="30EE311F" w:rsidR="00E21F4B" w:rsidRPr="00E21F4B" w:rsidRDefault="00E21F4B" w:rsidP="00E21F4B">
      <w:pPr>
        <w:rPr>
          <w:rFonts w:eastAsiaTheme="minorEastAsia"/>
        </w:rPr>
      </w:pPr>
      <w:r w:rsidRPr="00E21F4B">
        <w:rPr>
          <w:rFonts w:eastAsiaTheme="minorEastAsia"/>
        </w:rPr>
        <w:t>Риск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данным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—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распространённая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ситуация.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Если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две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команды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i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j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обращаются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одной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переменной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x,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причём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i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выполняется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раньше,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возможен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конфликт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типа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«чтение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после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записи»: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команда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j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читает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x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до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того,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как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i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запишет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новое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значение,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и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получает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устаревшие</w:t>
      </w:r>
      <w:r w:rsidR="002528EC">
        <w:rPr>
          <w:rFonts w:eastAsiaTheme="minorEastAsia"/>
        </w:rPr>
        <w:t xml:space="preserve"> </w:t>
      </w:r>
      <w:r w:rsidRPr="00E21F4B">
        <w:rPr>
          <w:rFonts w:eastAsiaTheme="minorEastAsia"/>
        </w:rPr>
        <w:t>данные.</w:t>
      </w:r>
    </w:p>
    <w:p w14:paraId="5ECCE797" w14:textId="5DA5510C" w:rsidR="00985242" w:rsidRPr="00B94636" w:rsidRDefault="009E241C" w:rsidP="00B94636">
      <w:pPr>
        <w:pStyle w:val="a5"/>
      </w:pPr>
      <w:bookmarkStart w:id="1" w:name="_Toc216467566"/>
      <w:r w:rsidRPr="00B94636">
        <w:lastRenderedPageBreak/>
        <w:t>Постановка</w:t>
      </w:r>
      <w:r w:rsidR="002528EC">
        <w:t xml:space="preserve"> </w:t>
      </w:r>
      <w:r w:rsidRPr="00B94636">
        <w:t>задачи</w:t>
      </w:r>
      <w:bookmarkEnd w:id="1"/>
    </w:p>
    <w:p w14:paraId="51BA7BAB" w14:textId="3D955B87" w:rsidR="009012D6" w:rsidRPr="007E63EC" w:rsidRDefault="00E21F4B" w:rsidP="00E21F4B">
      <w:pPr>
        <w:pStyle w:val="a1"/>
        <w:ind w:left="0"/>
      </w:pPr>
      <w:r w:rsidRPr="00E21F4B">
        <w:t>Реализовать</w:t>
      </w:r>
      <w:r w:rsidR="002528EC">
        <w:t xml:space="preserve"> </w:t>
      </w:r>
      <w:r w:rsidRPr="00E21F4B">
        <w:t>конвейерное</w:t>
      </w:r>
      <w:r w:rsidR="002528EC">
        <w:t xml:space="preserve"> </w:t>
      </w:r>
      <w:r w:rsidRPr="00E21F4B">
        <w:t>процессорное</w:t>
      </w:r>
      <w:r w:rsidR="002528EC">
        <w:t xml:space="preserve"> </w:t>
      </w:r>
      <w:r w:rsidRPr="00E21F4B">
        <w:t>ядро,</w:t>
      </w:r>
      <w:r w:rsidR="002528EC">
        <w:t xml:space="preserve"> </w:t>
      </w:r>
      <w:r w:rsidRPr="00E21F4B">
        <w:t>способное</w:t>
      </w:r>
      <w:r w:rsidR="002528EC">
        <w:t xml:space="preserve"> </w:t>
      </w:r>
      <w:r w:rsidRPr="00E21F4B">
        <w:t>выполнять</w:t>
      </w:r>
      <w:r w:rsidR="002528EC">
        <w:t xml:space="preserve"> </w:t>
      </w:r>
      <w:r w:rsidRPr="00E21F4B">
        <w:t>алгоритм</w:t>
      </w:r>
      <w:r w:rsidR="002528EC">
        <w:t xml:space="preserve"> </w:t>
      </w:r>
      <w:r w:rsidRPr="00E21F4B">
        <w:t>«Сортировка</w:t>
      </w:r>
      <w:r w:rsidR="002528EC">
        <w:t xml:space="preserve"> </w:t>
      </w:r>
      <w:r w:rsidRPr="00E21F4B">
        <w:t>вставками».</w:t>
      </w:r>
    </w:p>
    <w:p w14:paraId="7A273DB6" w14:textId="77777777" w:rsidR="009E241C" w:rsidRPr="007E63EC" w:rsidRDefault="009E241C" w:rsidP="009012D6">
      <w:pPr>
        <w:pStyle w:val="a1"/>
        <w:ind w:left="709" w:firstLine="0"/>
      </w:pPr>
      <w:r w:rsidRPr="007E63EC">
        <w:br w:type="page"/>
      </w:r>
    </w:p>
    <w:p w14:paraId="4E777337" w14:textId="1388AC5D" w:rsidR="00985242" w:rsidRPr="00132AEF" w:rsidRDefault="009E241C" w:rsidP="00132AEF">
      <w:pPr>
        <w:pStyle w:val="a5"/>
      </w:pPr>
      <w:bookmarkStart w:id="2" w:name="_Toc216467567"/>
      <w:r w:rsidRPr="00132AEF">
        <w:lastRenderedPageBreak/>
        <w:t>Проектирование</w:t>
      </w:r>
      <w:r w:rsidR="002528EC">
        <w:t xml:space="preserve"> </w:t>
      </w:r>
      <w:r w:rsidRPr="00132AEF">
        <w:t>и</w:t>
      </w:r>
      <w:r w:rsidR="002528EC">
        <w:t xml:space="preserve"> </w:t>
      </w:r>
      <w:r w:rsidRPr="00132AEF">
        <w:t>реализация</w:t>
      </w:r>
      <w:bookmarkEnd w:id="2"/>
    </w:p>
    <w:p w14:paraId="578BE7CF" w14:textId="79B419D6" w:rsidR="00B21B57" w:rsidRDefault="00E21F4B" w:rsidP="002528EC">
      <w:pPr>
        <w:pStyle w:val="2"/>
      </w:pPr>
      <w:bookmarkStart w:id="3" w:name="_Toc216467568"/>
      <w:r w:rsidRPr="00E21F4B">
        <w:t>Система</w:t>
      </w:r>
      <w:r w:rsidR="002528EC">
        <w:t xml:space="preserve"> </w:t>
      </w:r>
      <w:r w:rsidRPr="00E21F4B">
        <w:t>команд</w:t>
      </w:r>
      <w:bookmarkEnd w:id="3"/>
    </w:p>
    <w:p w14:paraId="2C468339" w14:textId="6C7E239C" w:rsidR="002528EC" w:rsidRDefault="002528EC" w:rsidP="002528EC">
      <w:r w:rsidRPr="002528EC">
        <w:t>При</w:t>
      </w:r>
      <w:r>
        <w:t xml:space="preserve"> </w:t>
      </w:r>
      <w:r w:rsidRPr="002528EC">
        <w:t>проектировании</w:t>
      </w:r>
      <w:r>
        <w:t xml:space="preserve"> </w:t>
      </w:r>
      <w:r w:rsidRPr="002528EC">
        <w:t>набора</w:t>
      </w:r>
      <w:r>
        <w:t xml:space="preserve"> </w:t>
      </w:r>
      <w:r w:rsidRPr="002528EC">
        <w:t>команд</w:t>
      </w:r>
      <w:r>
        <w:t xml:space="preserve"> </w:t>
      </w:r>
      <w:r w:rsidRPr="002528EC">
        <w:t>нужно</w:t>
      </w:r>
      <w:r>
        <w:t xml:space="preserve"> </w:t>
      </w:r>
      <w:r w:rsidRPr="002528EC">
        <w:t>решить</w:t>
      </w:r>
      <w:r>
        <w:t xml:space="preserve"> </w:t>
      </w:r>
      <w:r w:rsidRPr="002528EC">
        <w:t>три</w:t>
      </w:r>
      <w:r>
        <w:t xml:space="preserve"> </w:t>
      </w:r>
      <w:r w:rsidRPr="002528EC">
        <w:t>вопроса:</w:t>
      </w:r>
      <w:r>
        <w:t xml:space="preserve"> </w:t>
      </w:r>
      <w:r w:rsidRPr="002528EC">
        <w:t>какие</w:t>
      </w:r>
      <w:r>
        <w:t xml:space="preserve"> </w:t>
      </w:r>
      <w:r w:rsidRPr="002528EC">
        <w:t>операции</w:t>
      </w:r>
      <w:r>
        <w:t xml:space="preserve"> </w:t>
      </w:r>
      <w:r w:rsidRPr="002528EC">
        <w:t>выполнять</w:t>
      </w:r>
      <w:r>
        <w:t xml:space="preserve"> </w:t>
      </w:r>
      <w:r w:rsidRPr="002528EC">
        <w:t>над</w:t>
      </w:r>
      <w:r>
        <w:t xml:space="preserve"> </w:t>
      </w:r>
      <w:r w:rsidRPr="002528EC">
        <w:t>данными,</w:t>
      </w:r>
      <w:r>
        <w:t xml:space="preserve"> </w:t>
      </w:r>
      <w:r w:rsidRPr="002528EC">
        <w:t>откуда</w:t>
      </w:r>
      <w:r>
        <w:t xml:space="preserve"> </w:t>
      </w:r>
      <w:r w:rsidRPr="002528EC">
        <w:t>их</w:t>
      </w:r>
      <w:r>
        <w:t xml:space="preserve"> </w:t>
      </w:r>
      <w:r w:rsidRPr="002528EC">
        <w:t>брать</w:t>
      </w:r>
      <w:r>
        <w:t xml:space="preserve"> </w:t>
      </w:r>
      <w:r w:rsidRPr="002528EC">
        <w:t>и</w:t>
      </w:r>
      <w:r>
        <w:t xml:space="preserve"> </w:t>
      </w:r>
      <w:r w:rsidRPr="002528EC">
        <w:t>куда</w:t>
      </w:r>
      <w:r>
        <w:t xml:space="preserve"> </w:t>
      </w:r>
      <w:r w:rsidRPr="002528EC">
        <w:t>записывать.</w:t>
      </w:r>
      <w:r>
        <w:t xml:space="preserve"> </w:t>
      </w:r>
      <w:r w:rsidRPr="002528EC">
        <w:t>На</w:t>
      </w:r>
      <w:r>
        <w:t xml:space="preserve"> </w:t>
      </w:r>
      <w:r w:rsidRPr="002528EC">
        <w:t>основе</w:t>
      </w:r>
      <w:r>
        <w:t xml:space="preserve"> </w:t>
      </w:r>
      <w:r w:rsidRPr="002528EC">
        <w:t>алгоритма</w:t>
      </w:r>
      <w:r>
        <w:t xml:space="preserve"> </w:t>
      </w:r>
      <w:r w:rsidRPr="002528EC">
        <w:t>формируются</w:t>
      </w:r>
      <w:r>
        <w:t xml:space="preserve"> </w:t>
      </w:r>
      <w:r w:rsidRPr="002528EC">
        <w:t>требуемые</w:t>
      </w:r>
      <w:r>
        <w:t xml:space="preserve"> </w:t>
      </w:r>
      <w:r w:rsidRPr="002528EC">
        <w:t>команды.</w:t>
      </w:r>
      <w:r>
        <w:t xml:space="preserve"> </w:t>
      </w:r>
      <w:r w:rsidRPr="002528EC">
        <w:t>Их</w:t>
      </w:r>
      <w:r>
        <w:t xml:space="preserve"> </w:t>
      </w:r>
      <w:r w:rsidRPr="002528EC">
        <w:t>перечень</w:t>
      </w:r>
      <w:r>
        <w:t xml:space="preserve"> </w:t>
      </w:r>
      <w:r w:rsidRPr="002528EC">
        <w:t>и</w:t>
      </w:r>
      <w:r>
        <w:t xml:space="preserve"> </w:t>
      </w:r>
      <w:r w:rsidRPr="002528EC">
        <w:t>описание</w:t>
      </w:r>
      <w:r>
        <w:t xml:space="preserve"> </w:t>
      </w:r>
      <w:r w:rsidRPr="002528EC">
        <w:t>приведены</w:t>
      </w:r>
      <w:r>
        <w:t xml:space="preserve"> </w:t>
      </w:r>
      <w:r w:rsidRPr="002528EC">
        <w:t>в</w:t>
      </w:r>
      <w:r>
        <w:t xml:space="preserve"> </w:t>
      </w:r>
      <w:r w:rsidRPr="002528EC">
        <w:t>таблице</w:t>
      </w:r>
      <w:r>
        <w:t xml:space="preserve"> </w:t>
      </w:r>
      <w:r w:rsidRPr="002528EC">
        <w:t>2.1.</w:t>
      </w:r>
    </w:p>
    <w:p w14:paraId="661091E4" w14:textId="782791DF" w:rsidR="002528EC" w:rsidRPr="002528EC" w:rsidRDefault="002528EC" w:rsidP="002528EC">
      <w:pPr>
        <w:pStyle w:val="af3"/>
      </w:pPr>
      <w:r w:rsidRPr="002528EC">
        <w:t>Таблица</w:t>
      </w:r>
      <w:r>
        <w:t xml:space="preserve"> </w:t>
      </w:r>
      <w:r w:rsidRPr="002528EC">
        <w:t>2.1</w:t>
      </w:r>
      <w:r>
        <w:t xml:space="preserve"> </w:t>
      </w:r>
      <w:r w:rsidRPr="002528EC">
        <w:t>—</w:t>
      </w:r>
      <w:r>
        <w:t xml:space="preserve"> </w:t>
      </w:r>
      <w:r w:rsidRPr="002528EC">
        <w:t>Описание</w:t>
      </w:r>
      <w:r>
        <w:t xml:space="preserve"> </w:t>
      </w:r>
      <w:r w:rsidRPr="002528EC">
        <w:t>системы</w:t>
      </w:r>
      <w:r>
        <w:t xml:space="preserve"> </w:t>
      </w:r>
      <w:r w:rsidRPr="002528EC">
        <w:t>команд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3661"/>
        <w:gridCol w:w="2853"/>
      </w:tblGrid>
      <w:tr w:rsidR="002528EC" w:rsidRPr="002528EC" w14:paraId="0B23258D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9CAB2" w14:textId="77777777" w:rsidR="002528EC" w:rsidRPr="002528EC" w:rsidRDefault="002528EC" w:rsidP="002528EC">
            <w:pPr>
              <w:pStyle w:val="af7"/>
            </w:pPr>
            <w:r w:rsidRPr="002528EC">
              <w:t>Команда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1D39A" w14:textId="77777777" w:rsidR="002528EC" w:rsidRPr="002528EC" w:rsidRDefault="002528EC" w:rsidP="002528EC">
            <w:pPr>
              <w:pStyle w:val="af7"/>
            </w:pPr>
            <w:r w:rsidRPr="002528EC">
              <w:t>Описание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F729F" w14:textId="77777777" w:rsidR="002528EC" w:rsidRPr="002528EC" w:rsidRDefault="002528EC" w:rsidP="002528EC">
            <w:pPr>
              <w:pStyle w:val="af7"/>
            </w:pPr>
            <w:r w:rsidRPr="002528EC">
              <w:t>Формат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CEFAA" w14:textId="77777777" w:rsidR="002528EC" w:rsidRPr="002528EC" w:rsidRDefault="002528EC" w:rsidP="002528EC">
            <w:pPr>
              <w:pStyle w:val="af7"/>
            </w:pPr>
            <w:r w:rsidRPr="002528EC">
              <w:t>Псевдокод</w:t>
            </w:r>
          </w:p>
        </w:tc>
      </w:tr>
      <w:tr w:rsidR="002528EC" w:rsidRPr="002528EC" w14:paraId="1CA563F6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44F10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NOP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A0589" w14:textId="373A4A35" w:rsidR="002528EC" w:rsidRPr="002528EC" w:rsidRDefault="002528EC" w:rsidP="002528EC">
            <w:pPr>
              <w:pStyle w:val="af7"/>
            </w:pPr>
            <w:r w:rsidRPr="002528EC">
              <w:t>Ничего</w:t>
            </w:r>
            <w:r>
              <w:t xml:space="preserve"> </w:t>
            </w:r>
            <w:r w:rsidRPr="002528EC">
              <w:t>не</w:t>
            </w:r>
            <w:r>
              <w:t xml:space="preserve"> </w:t>
            </w:r>
            <w:r w:rsidRPr="002528EC">
              <w:t>делай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321C0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[</w:t>
            </w:r>
            <w:proofErr w:type="spellStart"/>
            <w:r w:rsidRPr="002528EC">
              <w:rPr>
                <w:lang w:val="en-US"/>
              </w:rPr>
              <w:t>OpCode</w:t>
            </w:r>
            <w:proofErr w:type="spellEnd"/>
            <w:r w:rsidRPr="002528EC">
              <w:rPr>
                <w:lang w:val="en-US"/>
              </w:rPr>
              <w:t>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29970" w14:textId="232083A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void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do(){</w:t>
            </w:r>
            <w:proofErr w:type="gramEnd"/>
            <w:r w:rsidRPr="002528EC">
              <w:rPr>
                <w:lang w:val="en-US"/>
              </w:rPr>
              <w:t>}</w:t>
            </w:r>
          </w:p>
        </w:tc>
      </w:tr>
      <w:tr w:rsidR="002528EC" w:rsidRPr="002528EC" w14:paraId="70BA7C80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89B0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LTM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01A08" w14:textId="6F4A6E9A" w:rsidR="002528EC" w:rsidRPr="002528EC" w:rsidRDefault="002528EC" w:rsidP="002528EC">
            <w:pPr>
              <w:pStyle w:val="af7"/>
            </w:pPr>
            <w:r w:rsidRPr="002528EC">
              <w:t>Загрузка</w:t>
            </w:r>
            <w:r>
              <w:t xml:space="preserve"> </w:t>
            </w:r>
            <w:r w:rsidRPr="002528EC">
              <w:t>литерала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память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3917A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t>[</w:t>
            </w:r>
            <w:proofErr w:type="spellStart"/>
            <w:r w:rsidRPr="002528EC">
              <w:t>OpCode</w:t>
            </w:r>
            <w:proofErr w:type="spellEnd"/>
            <w:r w:rsidRPr="002528EC">
              <w:t>][</w:t>
            </w:r>
            <w:r w:rsidRPr="002528EC">
              <w:rPr>
                <w:lang w:val="en-US"/>
              </w:rPr>
              <w:t>literal</w:t>
            </w:r>
            <w:r w:rsidRPr="002528EC">
              <w:t>][</w:t>
            </w:r>
            <w:proofErr w:type="spellStart"/>
            <w:r w:rsidRPr="002528EC">
              <w:rPr>
                <w:lang w:val="en-US"/>
              </w:rPr>
              <w:t>adr_m</w:t>
            </w:r>
            <w:proofErr w:type="spellEnd"/>
            <w:r w:rsidRPr="002528EC">
              <w:t>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0D6BA" w14:textId="77777777" w:rsidR="002528EC" w:rsidRPr="002528EC" w:rsidRDefault="002528EC" w:rsidP="002528EC">
            <w:pPr>
              <w:pStyle w:val="af7"/>
            </w:pPr>
            <w:proofErr w:type="spellStart"/>
            <w:r w:rsidRPr="002528EC">
              <w:t>mem</w:t>
            </w:r>
            <w:proofErr w:type="spellEnd"/>
            <w:r w:rsidRPr="002528EC">
              <w:t>[</w:t>
            </w:r>
            <w:proofErr w:type="spellStart"/>
            <w:r w:rsidRPr="002528EC">
              <w:t>adr_</w:t>
            </w:r>
            <w:proofErr w:type="gramStart"/>
            <w:r w:rsidRPr="002528EC">
              <w:t>m</w:t>
            </w:r>
            <w:proofErr w:type="spellEnd"/>
            <w:r w:rsidRPr="002528EC">
              <w:t>]=</w:t>
            </w:r>
            <w:proofErr w:type="spellStart"/>
            <w:proofErr w:type="gramEnd"/>
            <w:r w:rsidRPr="002528EC">
              <w:t>literal</w:t>
            </w:r>
            <w:proofErr w:type="spellEnd"/>
          </w:p>
        </w:tc>
      </w:tr>
      <w:tr w:rsidR="002528EC" w:rsidRPr="002528EC" w14:paraId="3DD3C312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74006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MTR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FF407" w14:textId="4D72B9BF" w:rsidR="002528EC" w:rsidRPr="002528EC" w:rsidRDefault="002528EC" w:rsidP="002528EC">
            <w:pPr>
              <w:pStyle w:val="af7"/>
            </w:pPr>
            <w:r w:rsidRPr="002528EC">
              <w:t>Загрузка</w:t>
            </w:r>
            <w:r>
              <w:t xml:space="preserve"> </w:t>
            </w:r>
            <w:r w:rsidRPr="002528EC">
              <w:t>участка</w:t>
            </w:r>
            <w:r>
              <w:t xml:space="preserve"> </w:t>
            </w:r>
            <w:r w:rsidRPr="002528EC">
              <w:t>памяти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регистр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1A62E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[</w:t>
            </w:r>
            <w:proofErr w:type="spellStart"/>
            <w:r w:rsidRPr="002528EC">
              <w:rPr>
                <w:lang w:val="en-US"/>
              </w:rPr>
              <w:t>OpCode</w:t>
            </w:r>
            <w:proofErr w:type="spellEnd"/>
            <w:r w:rsidRPr="002528EC">
              <w:rPr>
                <w:lang w:val="en-US"/>
              </w:rPr>
              <w:t>][adr_r</w:t>
            </w:r>
            <w:proofErr w:type="gramStart"/>
            <w:r w:rsidRPr="002528EC">
              <w:rPr>
                <w:lang w:val="en-US"/>
              </w:rPr>
              <w:t>1][</w:t>
            </w:r>
            <w:proofErr w:type="gramEnd"/>
            <w:r w:rsidRPr="002528EC">
              <w:rPr>
                <w:lang w:val="en-US"/>
              </w:rPr>
              <w:t>adr_m1]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11371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1]=</w:t>
            </w:r>
            <w:proofErr w:type="gramEnd"/>
            <w:r w:rsidRPr="002528EC">
              <w:rPr>
                <w:lang w:val="en-US"/>
              </w:rPr>
              <w:t>mem[adr_m1]</w:t>
            </w:r>
          </w:p>
        </w:tc>
      </w:tr>
      <w:tr w:rsidR="002528EC" w:rsidRPr="002528EC" w14:paraId="55028D05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F6E6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RTR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ADEE7" w14:textId="2F5FF173" w:rsidR="002528EC" w:rsidRPr="002528EC" w:rsidRDefault="002528EC" w:rsidP="002528EC">
            <w:pPr>
              <w:pStyle w:val="af7"/>
            </w:pPr>
            <w:r w:rsidRPr="002528EC">
              <w:t>Загрузка</w:t>
            </w:r>
            <w:r>
              <w:t xml:space="preserve"> </w:t>
            </w:r>
            <w:r w:rsidRPr="002528EC">
              <w:t>данных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регистр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5FF09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[</w:t>
            </w:r>
            <w:proofErr w:type="spellStart"/>
            <w:r w:rsidRPr="002528EC">
              <w:rPr>
                <w:lang w:val="en-US"/>
              </w:rPr>
              <w:t>OpCode</w:t>
            </w:r>
            <w:proofErr w:type="spellEnd"/>
            <w:r w:rsidRPr="002528EC">
              <w:rPr>
                <w:lang w:val="en-US"/>
              </w:rPr>
              <w:t>][adr_r</w:t>
            </w:r>
            <w:proofErr w:type="gramStart"/>
            <w:r w:rsidRPr="002528EC">
              <w:rPr>
                <w:lang w:val="en-US"/>
              </w:rPr>
              <w:t>1][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5E22C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1]=RF[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</w:tr>
      <w:tr w:rsidR="002528EC" w:rsidRPr="002528EC" w14:paraId="123489DA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8ED41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SUB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2BACB" w14:textId="77777777" w:rsidR="002528EC" w:rsidRPr="002528EC" w:rsidRDefault="002528EC" w:rsidP="002528EC">
            <w:pPr>
              <w:pStyle w:val="af7"/>
            </w:pPr>
            <w:r w:rsidRPr="002528EC">
              <w:t>Вычитание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4D1F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[</w:t>
            </w:r>
            <w:proofErr w:type="spellStart"/>
            <w:r w:rsidRPr="002528EC">
              <w:rPr>
                <w:lang w:val="en-US"/>
              </w:rPr>
              <w:t>OpCode</w:t>
            </w:r>
            <w:proofErr w:type="spellEnd"/>
            <w:r w:rsidRPr="002528EC">
              <w:rPr>
                <w:lang w:val="en-US"/>
              </w:rPr>
              <w:t>][adr_r</w:t>
            </w:r>
            <w:proofErr w:type="gramStart"/>
            <w:r w:rsidRPr="002528EC">
              <w:rPr>
                <w:lang w:val="en-US"/>
              </w:rPr>
              <w:t>1][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2][</w:t>
            </w:r>
            <w:proofErr w:type="gramEnd"/>
            <w:r w:rsidRPr="002528EC">
              <w:rPr>
                <w:lang w:val="en-US"/>
              </w:rPr>
              <w:t>adr_r3]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7D0DE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3]=RF[</w:t>
            </w:r>
            <w:proofErr w:type="gramEnd"/>
            <w:r w:rsidRPr="002528EC">
              <w:rPr>
                <w:lang w:val="en-US"/>
              </w:rPr>
              <w:t>adr_r1]-</w:t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</w:tr>
      <w:tr w:rsidR="002528EC" w:rsidRPr="002528EC" w14:paraId="72E5947A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9225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JUMP_LESS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6917D" w14:textId="47F10184" w:rsidR="002528EC" w:rsidRPr="002528EC" w:rsidRDefault="002528EC" w:rsidP="002528EC">
            <w:pPr>
              <w:pStyle w:val="af7"/>
            </w:pPr>
            <w:r w:rsidRPr="002528EC">
              <w:t>Переход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команду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условию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818E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[</w:t>
            </w:r>
            <w:proofErr w:type="spellStart"/>
            <w:r w:rsidRPr="002528EC">
              <w:rPr>
                <w:lang w:val="en-US"/>
              </w:rPr>
              <w:t>OpCode</w:t>
            </w:r>
            <w:proofErr w:type="spellEnd"/>
            <w:r w:rsidRPr="002528EC">
              <w:rPr>
                <w:lang w:val="en-US"/>
              </w:rPr>
              <w:t>][adr_r</w:t>
            </w:r>
            <w:proofErr w:type="gramStart"/>
            <w:r w:rsidRPr="002528EC">
              <w:rPr>
                <w:lang w:val="en-US"/>
              </w:rPr>
              <w:t>1][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2][</w:t>
            </w:r>
            <w:proofErr w:type="spellStart"/>
            <w:proofErr w:type="gramEnd"/>
            <w:r w:rsidRPr="002528EC">
              <w:rPr>
                <w:lang w:val="en-US"/>
              </w:rPr>
              <w:t>adr_to_jump</w:t>
            </w:r>
            <w:proofErr w:type="spellEnd"/>
            <w:r w:rsidRPr="002528EC">
              <w:rPr>
                <w:lang w:val="en-US"/>
              </w:rPr>
              <w:t>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FAA50" w14:textId="232E663E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if(RF[</w:t>
            </w:r>
            <w:proofErr w:type="gramEnd"/>
            <w:r w:rsidRPr="002528EC">
              <w:rPr>
                <w:lang w:val="en-US"/>
              </w:rPr>
              <w:t>adr_r1]&gt;=</w:t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adr_r2])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{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pc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adr_to_</w:t>
            </w:r>
            <w:proofErr w:type="gramStart"/>
            <w:r w:rsidRPr="002528EC">
              <w:rPr>
                <w:lang w:val="en-US"/>
              </w:rPr>
              <w:t>jump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}</w:t>
            </w:r>
            <w:proofErr w:type="gramEnd"/>
          </w:p>
        </w:tc>
      </w:tr>
      <w:tr w:rsidR="002528EC" w:rsidRPr="002528EC" w14:paraId="2E37757A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E0F38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MTRK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ABDC5" w14:textId="36DB5600" w:rsidR="002528EC" w:rsidRPr="002528EC" w:rsidRDefault="002528EC" w:rsidP="002528EC">
            <w:pPr>
              <w:pStyle w:val="af7"/>
            </w:pPr>
            <w:r w:rsidRPr="002528EC">
              <w:t>Загрузка</w:t>
            </w:r>
            <w:r>
              <w:t xml:space="preserve"> </w:t>
            </w:r>
            <w:r w:rsidRPr="002528EC">
              <w:t>данных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памяти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адресу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proofErr w:type="spellStart"/>
            <w:r w:rsidRPr="002528EC">
              <w:rPr>
                <w:lang w:val="en-US"/>
              </w:rPr>
              <w:t>adr</w:t>
            </w:r>
            <w:proofErr w:type="spellEnd"/>
            <w:r w:rsidRPr="002528EC">
              <w:t>_</w:t>
            </w:r>
            <w:r w:rsidRPr="002528EC">
              <w:rPr>
                <w:lang w:val="en-US"/>
              </w:rPr>
              <w:t>r</w:t>
            </w:r>
            <w:r w:rsidRPr="002528EC">
              <w:t>2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регистр</w:t>
            </w:r>
            <w:r>
              <w:t xml:space="preserve"> </w:t>
            </w:r>
            <w:proofErr w:type="spellStart"/>
            <w:r w:rsidRPr="002528EC">
              <w:rPr>
                <w:lang w:val="en-US"/>
              </w:rPr>
              <w:t>adr</w:t>
            </w:r>
            <w:proofErr w:type="spellEnd"/>
            <w:r w:rsidRPr="002528EC">
              <w:t>_</w:t>
            </w:r>
            <w:r w:rsidRPr="002528EC">
              <w:rPr>
                <w:lang w:val="en-US"/>
              </w:rPr>
              <w:t>r</w:t>
            </w:r>
            <w:r w:rsidRPr="002528EC">
              <w:t>2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F1419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[</w:t>
            </w:r>
            <w:proofErr w:type="spellStart"/>
            <w:r w:rsidRPr="002528EC">
              <w:rPr>
                <w:lang w:val="en-US"/>
              </w:rPr>
              <w:t>OpCode</w:t>
            </w:r>
            <w:proofErr w:type="spellEnd"/>
            <w:r w:rsidRPr="002528EC">
              <w:rPr>
                <w:lang w:val="en-US"/>
              </w:rPr>
              <w:t>][adr_r</w:t>
            </w:r>
            <w:proofErr w:type="gramStart"/>
            <w:r w:rsidRPr="002528EC">
              <w:rPr>
                <w:lang w:val="en-US"/>
              </w:rPr>
              <w:t>1][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2BB4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1]=mem[RF[</w:t>
            </w:r>
            <w:proofErr w:type="gramEnd"/>
            <w:r w:rsidRPr="002528EC">
              <w:rPr>
                <w:lang w:val="en-US"/>
              </w:rPr>
              <w:t>adr_r2]]</w:t>
            </w:r>
          </w:p>
        </w:tc>
      </w:tr>
      <w:tr w:rsidR="002528EC" w:rsidRPr="002528EC" w14:paraId="38522D50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2855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RTMK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2210A" w14:textId="514C447B" w:rsidR="002528EC" w:rsidRPr="002528EC" w:rsidRDefault="002528EC" w:rsidP="002528EC">
            <w:pPr>
              <w:pStyle w:val="af7"/>
            </w:pPr>
            <w:r w:rsidRPr="002528EC">
              <w:t>Загрузка</w:t>
            </w:r>
            <w:r>
              <w:t xml:space="preserve"> </w:t>
            </w:r>
            <w:r w:rsidRPr="002528EC">
              <w:t>данных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proofErr w:type="spellStart"/>
            <w:r w:rsidRPr="002528EC">
              <w:rPr>
                <w:lang w:val="en-US"/>
              </w:rPr>
              <w:t>adr</w:t>
            </w:r>
            <w:proofErr w:type="spellEnd"/>
            <w:r w:rsidRPr="002528EC">
              <w:t>_</w:t>
            </w:r>
            <w:r w:rsidRPr="002528EC">
              <w:rPr>
                <w:lang w:val="en-US"/>
              </w:rPr>
              <w:t>r</w:t>
            </w:r>
            <w:r w:rsidRPr="002528EC">
              <w:t>2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память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адресу</w:t>
            </w:r>
            <w:r>
              <w:t xml:space="preserve"> </w:t>
            </w:r>
            <w:proofErr w:type="spellStart"/>
            <w:r w:rsidRPr="002528EC">
              <w:rPr>
                <w:lang w:val="en-US"/>
              </w:rPr>
              <w:t>adr</w:t>
            </w:r>
            <w:proofErr w:type="spellEnd"/>
            <w:r w:rsidRPr="002528EC">
              <w:t>_</w:t>
            </w:r>
            <w:r w:rsidRPr="002528EC">
              <w:rPr>
                <w:lang w:val="en-US"/>
              </w:rPr>
              <w:t>r</w:t>
            </w:r>
            <w:r w:rsidRPr="002528EC">
              <w:t>1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A4C95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[</w:t>
            </w:r>
            <w:proofErr w:type="spellStart"/>
            <w:r w:rsidRPr="002528EC">
              <w:rPr>
                <w:lang w:val="en-US"/>
              </w:rPr>
              <w:t>OpCode</w:t>
            </w:r>
            <w:proofErr w:type="spellEnd"/>
            <w:r w:rsidRPr="002528EC">
              <w:rPr>
                <w:lang w:val="en-US"/>
              </w:rPr>
              <w:t>][adr_r</w:t>
            </w:r>
            <w:proofErr w:type="gramStart"/>
            <w:r w:rsidRPr="002528EC">
              <w:rPr>
                <w:lang w:val="en-US"/>
              </w:rPr>
              <w:t>1][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8C2B3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mem[RF[</w:t>
            </w:r>
            <w:proofErr w:type="gramEnd"/>
            <w:r w:rsidRPr="002528EC">
              <w:rPr>
                <w:lang w:val="en-US"/>
              </w:rPr>
              <w:t>adr_r1</w:t>
            </w:r>
            <w:proofErr w:type="gramStart"/>
            <w:r w:rsidRPr="002528EC">
              <w:rPr>
                <w:lang w:val="en-US"/>
              </w:rPr>
              <w:t>]]=RF[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</w:tr>
      <w:tr w:rsidR="002528EC" w:rsidRPr="002528EC" w14:paraId="7133727B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11933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JMP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089C7" w14:textId="5C4D9874" w:rsidR="002528EC" w:rsidRPr="002528EC" w:rsidRDefault="002528EC" w:rsidP="002528EC">
            <w:pPr>
              <w:pStyle w:val="af7"/>
            </w:pPr>
            <w:r w:rsidRPr="002528EC">
              <w:t>Переход</w:t>
            </w:r>
            <w:r>
              <w:t xml:space="preserve"> </w:t>
            </w:r>
            <w:r w:rsidRPr="002528EC">
              <w:t>к</w:t>
            </w:r>
            <w:r>
              <w:t xml:space="preserve"> </w:t>
            </w:r>
            <w:r w:rsidRPr="002528EC">
              <w:t>другой</w:t>
            </w:r>
            <w:r>
              <w:t xml:space="preserve"> </w:t>
            </w:r>
            <w:r w:rsidRPr="002528EC">
              <w:t>операции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25F60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[</w:t>
            </w:r>
            <w:proofErr w:type="spellStart"/>
            <w:r w:rsidRPr="002528EC">
              <w:rPr>
                <w:lang w:val="en-US"/>
              </w:rPr>
              <w:t>OpCode</w:t>
            </w:r>
            <w:proofErr w:type="spellEnd"/>
            <w:r w:rsidRPr="002528EC">
              <w:rPr>
                <w:lang w:val="en-US"/>
              </w:rPr>
              <w:t>][</w:t>
            </w:r>
            <w:proofErr w:type="spellStart"/>
            <w:r w:rsidRPr="002528EC">
              <w:rPr>
                <w:lang w:val="en-US"/>
              </w:rPr>
              <w:t>adr_to_jump</w:t>
            </w:r>
            <w:proofErr w:type="spellEnd"/>
            <w:r w:rsidRPr="002528EC">
              <w:rPr>
                <w:lang w:val="en-US"/>
              </w:rPr>
              <w:t>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1B5AC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t>pc</w:t>
            </w:r>
            <w:proofErr w:type="spellEnd"/>
            <w:r w:rsidRPr="002528EC">
              <w:t>=</w:t>
            </w:r>
            <w:proofErr w:type="spellStart"/>
            <w:r w:rsidRPr="002528EC">
              <w:t>adr_to_jump</w:t>
            </w:r>
            <w:proofErr w:type="spellEnd"/>
          </w:p>
        </w:tc>
      </w:tr>
      <w:tr w:rsidR="002528EC" w:rsidRPr="002528EC" w14:paraId="65962C9F" w14:textId="77777777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C135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lastRenderedPageBreak/>
              <w:t>SUM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FF715" w14:textId="77777777" w:rsidR="002528EC" w:rsidRPr="002528EC" w:rsidRDefault="002528EC" w:rsidP="002528EC">
            <w:pPr>
              <w:pStyle w:val="af7"/>
            </w:pPr>
            <w:r w:rsidRPr="002528EC">
              <w:t>Сложение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6988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[</w:t>
            </w:r>
            <w:proofErr w:type="spellStart"/>
            <w:r w:rsidRPr="002528EC">
              <w:rPr>
                <w:lang w:val="en-US"/>
              </w:rPr>
              <w:t>OpCode</w:t>
            </w:r>
            <w:proofErr w:type="spellEnd"/>
            <w:r w:rsidRPr="002528EC">
              <w:rPr>
                <w:lang w:val="en-US"/>
              </w:rPr>
              <w:t>][adr_r</w:t>
            </w:r>
            <w:proofErr w:type="gramStart"/>
            <w:r w:rsidRPr="002528EC">
              <w:rPr>
                <w:lang w:val="en-US"/>
              </w:rPr>
              <w:t>1][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2][</w:t>
            </w:r>
            <w:proofErr w:type="gramEnd"/>
            <w:r w:rsidRPr="002528EC">
              <w:rPr>
                <w:lang w:val="en-US"/>
              </w:rPr>
              <w:t>adr_r3]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639DA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3]=RF[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1]+RF[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</w:tr>
    </w:tbl>
    <w:p w14:paraId="5AD554AA" w14:textId="3789B864" w:rsidR="002528EC" w:rsidRPr="002528EC" w:rsidRDefault="002528EC" w:rsidP="002528EC">
      <w:pPr>
        <w:pStyle w:val="af9"/>
      </w:pPr>
      <w:r w:rsidRPr="002528EC">
        <w:t>Разрядность</w:t>
      </w:r>
      <w:r>
        <w:t xml:space="preserve"> </w:t>
      </w:r>
      <w:r w:rsidRPr="002528EC">
        <w:t>операндов</w:t>
      </w:r>
      <w:r>
        <w:t xml:space="preserve"> </w:t>
      </w:r>
      <w:r w:rsidRPr="002528EC">
        <w:t>представлена</w:t>
      </w:r>
      <w:r>
        <w:t xml:space="preserve"> </w:t>
      </w:r>
      <w:r w:rsidRPr="002528EC">
        <w:t>в</w:t>
      </w:r>
      <w:r>
        <w:t xml:space="preserve"> </w:t>
      </w:r>
      <w:r w:rsidRPr="002528EC">
        <w:t>Таблице</w:t>
      </w:r>
      <w:r>
        <w:t xml:space="preserve"> </w:t>
      </w:r>
      <w:r w:rsidRPr="002528EC">
        <w:t>2.2</w:t>
      </w:r>
    </w:p>
    <w:p w14:paraId="23F35B51" w14:textId="175910DC" w:rsidR="002528EC" w:rsidRPr="002528EC" w:rsidRDefault="002528EC" w:rsidP="002528EC">
      <w:pPr>
        <w:pStyle w:val="af3"/>
      </w:pPr>
      <w:r w:rsidRPr="002528EC">
        <w:t>Таблица</w:t>
      </w:r>
      <w:r>
        <w:t xml:space="preserve"> </w:t>
      </w:r>
      <w:r w:rsidRPr="002528EC">
        <w:t>2.2</w:t>
      </w:r>
      <w:r>
        <w:t xml:space="preserve"> </w:t>
      </w:r>
      <w:r w:rsidRPr="002528EC">
        <w:t>—</w:t>
      </w:r>
      <w:r>
        <w:t xml:space="preserve"> </w:t>
      </w:r>
      <w:r w:rsidRPr="002528EC">
        <w:t>Описание</w:t>
      </w:r>
      <w:r>
        <w:t xml:space="preserve"> </w:t>
      </w:r>
      <w:r w:rsidRPr="002528EC">
        <w:t>операндов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528EC" w:rsidRPr="002528EC" w14:paraId="419CC54B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2E7ED" w14:textId="77777777" w:rsidR="002528EC" w:rsidRPr="002528EC" w:rsidRDefault="002528EC" w:rsidP="002528EC">
            <w:pPr>
              <w:pStyle w:val="af7"/>
            </w:pPr>
            <w:r w:rsidRPr="002528EC">
              <w:t>Операнд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83D18" w14:textId="77777777" w:rsidR="002528EC" w:rsidRPr="002528EC" w:rsidRDefault="002528EC" w:rsidP="002528EC">
            <w:pPr>
              <w:pStyle w:val="af7"/>
            </w:pPr>
            <w:r w:rsidRPr="002528EC">
              <w:t>Разрядность</w:t>
            </w:r>
          </w:p>
        </w:tc>
      </w:tr>
      <w:tr w:rsidR="002528EC" w:rsidRPr="002528EC" w14:paraId="0FAB7E56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9A696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OpCode</w:t>
            </w:r>
            <w:proofErr w:type="spellEnd"/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8A840" w14:textId="477C8D9B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4</w:t>
            </w:r>
            <w:r>
              <w:rPr>
                <w:lang w:val="en-US"/>
              </w:rPr>
              <w:t xml:space="preserve"> </w:t>
            </w:r>
            <w:r w:rsidRPr="002528EC">
              <w:t>бита</w:t>
            </w:r>
          </w:p>
        </w:tc>
      </w:tr>
      <w:tr w:rsidR="002528EC" w:rsidRPr="002528EC" w14:paraId="63F37F3E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A6FFA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adr_m</w:t>
            </w:r>
            <w:proofErr w:type="spellEnd"/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68F48" w14:textId="1B3FEE83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10</w:t>
            </w:r>
            <w:r>
              <w:rPr>
                <w:lang w:val="en-US"/>
              </w:rPr>
              <w:t xml:space="preserve"> </w:t>
            </w:r>
            <w:r w:rsidRPr="002528EC">
              <w:t>бит</w:t>
            </w:r>
          </w:p>
        </w:tc>
      </w:tr>
      <w:tr w:rsidR="002528EC" w:rsidRPr="002528EC" w14:paraId="6A94164D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54F4F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literal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03EC0" w14:textId="6E8D433D" w:rsidR="002528EC" w:rsidRPr="002528EC" w:rsidRDefault="002528EC" w:rsidP="002528EC">
            <w:pPr>
              <w:pStyle w:val="af7"/>
            </w:pPr>
            <w:r w:rsidRPr="002528EC">
              <w:t>10</w:t>
            </w:r>
            <w:r>
              <w:t xml:space="preserve"> </w:t>
            </w:r>
            <w:r w:rsidRPr="002528EC">
              <w:t>бит</w:t>
            </w:r>
          </w:p>
        </w:tc>
      </w:tr>
      <w:tr w:rsidR="002528EC" w:rsidRPr="002528EC" w14:paraId="17150630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87DE9" w14:textId="77777777" w:rsidR="002528EC" w:rsidRPr="002528EC" w:rsidRDefault="002528EC" w:rsidP="002528EC">
            <w:pPr>
              <w:pStyle w:val="af7"/>
            </w:pPr>
            <w:proofErr w:type="spellStart"/>
            <w:r w:rsidRPr="002528EC">
              <w:rPr>
                <w:lang w:val="en-US"/>
              </w:rPr>
              <w:t>adr_r</w:t>
            </w:r>
            <w:proofErr w:type="spellEnd"/>
            <w:r w:rsidRPr="002528EC">
              <w:t>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329BE" w14:textId="4E408328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4</w:t>
            </w:r>
            <w:r>
              <w:t xml:space="preserve"> </w:t>
            </w:r>
            <w:r w:rsidRPr="002528EC">
              <w:t>бита</w:t>
            </w:r>
          </w:p>
        </w:tc>
      </w:tr>
      <w:tr w:rsidR="002528EC" w:rsidRPr="002528EC" w14:paraId="3D31BCC8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B20B4" w14:textId="77777777" w:rsidR="002528EC" w:rsidRPr="002528EC" w:rsidRDefault="002528EC" w:rsidP="002528EC">
            <w:pPr>
              <w:pStyle w:val="af7"/>
            </w:pPr>
            <w:proofErr w:type="spellStart"/>
            <w:r w:rsidRPr="002528EC">
              <w:rPr>
                <w:lang w:val="en-US"/>
              </w:rPr>
              <w:t>adr_r</w:t>
            </w:r>
            <w:proofErr w:type="spellEnd"/>
            <w:r w:rsidRPr="002528EC">
              <w:t>2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26BE4" w14:textId="094D991D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4</w:t>
            </w:r>
            <w:r>
              <w:t xml:space="preserve"> </w:t>
            </w:r>
            <w:r w:rsidRPr="002528EC">
              <w:t>бита</w:t>
            </w:r>
          </w:p>
        </w:tc>
      </w:tr>
      <w:tr w:rsidR="002528EC" w:rsidRPr="002528EC" w14:paraId="7C3EACB3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40BEA" w14:textId="77777777" w:rsidR="002528EC" w:rsidRPr="002528EC" w:rsidRDefault="002528EC" w:rsidP="002528EC">
            <w:pPr>
              <w:pStyle w:val="af7"/>
            </w:pPr>
            <w:proofErr w:type="spellStart"/>
            <w:r w:rsidRPr="002528EC">
              <w:rPr>
                <w:lang w:val="en-US"/>
              </w:rPr>
              <w:t>adr_r</w:t>
            </w:r>
            <w:proofErr w:type="spellEnd"/>
            <w:r w:rsidRPr="002528EC">
              <w:t>3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9DFE1" w14:textId="361CAAF2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4</w:t>
            </w:r>
            <w:r>
              <w:t xml:space="preserve"> </w:t>
            </w:r>
            <w:r w:rsidRPr="002528EC">
              <w:t>бита</w:t>
            </w:r>
          </w:p>
        </w:tc>
      </w:tr>
      <w:tr w:rsidR="002528EC" w:rsidRPr="002528EC" w14:paraId="3372A3C8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459CC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adr_to_jump</w:t>
            </w:r>
            <w:proofErr w:type="spellEnd"/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5A9E0" w14:textId="401C85BA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10</w:t>
            </w:r>
            <w:r>
              <w:rPr>
                <w:lang w:val="en-US"/>
              </w:rPr>
              <w:t xml:space="preserve"> </w:t>
            </w:r>
            <w:r w:rsidRPr="002528EC">
              <w:t>бит</w:t>
            </w:r>
          </w:p>
        </w:tc>
      </w:tr>
    </w:tbl>
    <w:p w14:paraId="10EB2CD5" w14:textId="239CF3B3" w:rsidR="002528EC" w:rsidRDefault="002528EC" w:rsidP="002528EC">
      <w:pPr>
        <w:pStyle w:val="2"/>
      </w:pPr>
      <w:bookmarkStart w:id="4" w:name="_Toc216467569"/>
      <w:r w:rsidRPr="002528EC">
        <w:t>Выполнение</w:t>
      </w:r>
      <w:r>
        <w:t xml:space="preserve"> </w:t>
      </w:r>
      <w:r w:rsidRPr="002528EC">
        <w:t>команд</w:t>
      </w:r>
      <w:bookmarkEnd w:id="4"/>
    </w:p>
    <w:p w14:paraId="3CC7697E" w14:textId="2D91A2B6" w:rsidR="002528EC" w:rsidRDefault="002528EC" w:rsidP="002528EC">
      <w:r>
        <w:t>Перейдём</w:t>
      </w:r>
      <w:r>
        <w:t xml:space="preserve"> </w:t>
      </w:r>
      <w:r>
        <w:t>к</w:t>
      </w:r>
      <w:r>
        <w:t xml:space="preserve"> </w:t>
      </w:r>
      <w:r>
        <w:t>описанию</w:t>
      </w:r>
      <w:r>
        <w:t xml:space="preserve"> </w:t>
      </w:r>
      <w:r>
        <w:t>выполнения</w:t>
      </w:r>
      <w:r>
        <w:t xml:space="preserve"> </w:t>
      </w:r>
      <w:r>
        <w:t>команд.</w:t>
      </w:r>
      <w:r>
        <w:t xml:space="preserve"> </w:t>
      </w:r>
      <w:r>
        <w:t>Выполнение</w:t>
      </w:r>
      <w:r>
        <w:t xml:space="preserve"> </w:t>
      </w:r>
      <w:r>
        <w:t>любой</w:t>
      </w:r>
      <w:r>
        <w:t xml:space="preserve"> </w:t>
      </w:r>
      <w:r>
        <w:t>команды</w:t>
      </w:r>
      <w:r>
        <w:t xml:space="preserve"> </w:t>
      </w:r>
      <w:r>
        <w:t>разрабатываемого</w:t>
      </w:r>
      <w:r>
        <w:t xml:space="preserve"> </w:t>
      </w:r>
      <w:r>
        <w:t>процессорного</w:t>
      </w:r>
      <w:r>
        <w:t xml:space="preserve"> </w:t>
      </w:r>
      <w:r>
        <w:t>ядра</w:t>
      </w:r>
      <w:r>
        <w:t xml:space="preserve"> </w:t>
      </w:r>
      <w:r>
        <w:t>включает</w:t>
      </w:r>
      <w:r>
        <w:t xml:space="preserve"> </w:t>
      </w:r>
      <w:r>
        <w:t>четыре</w:t>
      </w:r>
      <w:r>
        <w:t xml:space="preserve"> </w:t>
      </w:r>
      <w:r>
        <w:t>этапа:</w:t>
      </w:r>
      <w:r>
        <w:t xml:space="preserve"> </w:t>
      </w:r>
      <w:proofErr w:type="spellStart"/>
      <w:r>
        <w:t>fetch</w:t>
      </w:r>
      <w:proofErr w:type="spellEnd"/>
      <w:r>
        <w:t xml:space="preserve"> </w:t>
      </w:r>
      <w:r>
        <w:t>—</w:t>
      </w:r>
      <w:r>
        <w:t xml:space="preserve"> </w:t>
      </w:r>
      <w:r>
        <w:t>получение</w:t>
      </w:r>
      <w:r>
        <w:t xml:space="preserve"> </w:t>
      </w:r>
      <w:r>
        <w:t>команды</w:t>
      </w:r>
      <w:r>
        <w:t xml:space="preserve"> </w:t>
      </w:r>
      <w:r>
        <w:t>из</w:t>
      </w:r>
      <w:r>
        <w:t xml:space="preserve"> </w:t>
      </w:r>
      <w:r>
        <w:t>памяти,</w:t>
      </w:r>
      <w:r>
        <w:t xml:space="preserve"> </w:t>
      </w:r>
      <w:proofErr w:type="spellStart"/>
      <w:r>
        <w:t>decode</w:t>
      </w:r>
      <w:proofErr w:type="spellEnd"/>
      <w:r>
        <w:t xml:space="preserve"> </w:t>
      </w:r>
      <w:r>
        <w:t>—</w:t>
      </w:r>
      <w:r>
        <w:t xml:space="preserve"> </w:t>
      </w:r>
      <w:r>
        <w:t>разбор</w:t>
      </w:r>
      <w:r>
        <w:t xml:space="preserve"> </w:t>
      </w:r>
      <w:r>
        <w:t>и</w:t>
      </w:r>
      <w:r>
        <w:t xml:space="preserve"> </w:t>
      </w:r>
      <w:r>
        <w:t>извлечение</w:t>
      </w:r>
      <w:r>
        <w:t xml:space="preserve"> </w:t>
      </w:r>
      <w:r>
        <w:t>операндов,</w:t>
      </w:r>
      <w:r>
        <w:t xml:space="preserve"> </w:t>
      </w:r>
      <w:proofErr w:type="spellStart"/>
      <w:r>
        <w:t>execute</w:t>
      </w:r>
      <w:proofErr w:type="spellEnd"/>
      <w:r>
        <w:t xml:space="preserve"> </w:t>
      </w:r>
      <w:r>
        <w:t>—</w:t>
      </w:r>
      <w:r>
        <w:t xml:space="preserve"> </w:t>
      </w:r>
      <w:r>
        <w:t>выполнение</w:t>
      </w:r>
      <w:r>
        <w:t xml:space="preserve"> </w:t>
      </w:r>
      <w:r>
        <w:t>операции,</w:t>
      </w:r>
      <w:r>
        <w:t xml:space="preserve"> </w:t>
      </w:r>
      <w:proofErr w:type="spellStart"/>
      <w:r>
        <w:t>writeback</w:t>
      </w:r>
      <w:proofErr w:type="spellEnd"/>
      <w:r>
        <w:t xml:space="preserve"> </w:t>
      </w:r>
      <w:r>
        <w:t>—</w:t>
      </w:r>
      <w:r>
        <w:t xml:space="preserve"> </w:t>
      </w:r>
      <w:r>
        <w:t>запись</w:t>
      </w:r>
      <w:r>
        <w:t xml:space="preserve"> </w:t>
      </w:r>
      <w:r>
        <w:t>результата.</w:t>
      </w:r>
    </w:p>
    <w:p w14:paraId="090935CF" w14:textId="0704E840" w:rsidR="002528EC" w:rsidRDefault="002528EC" w:rsidP="002528EC">
      <w:r>
        <w:t>Все</w:t>
      </w:r>
      <w:r>
        <w:t xml:space="preserve"> </w:t>
      </w:r>
      <w:r>
        <w:t>операнды</w:t>
      </w:r>
      <w:r>
        <w:t xml:space="preserve"> </w:t>
      </w:r>
      <w:r>
        <w:t>проходят</w:t>
      </w:r>
      <w:r>
        <w:t xml:space="preserve"> </w:t>
      </w:r>
      <w:r>
        <w:t>через</w:t>
      </w:r>
      <w:r>
        <w:t xml:space="preserve"> </w:t>
      </w:r>
      <w:r>
        <w:t>АЛУ,</w:t>
      </w:r>
      <w:r>
        <w:t xml:space="preserve"> </w:t>
      </w:r>
      <w:r>
        <w:t>каждая</w:t>
      </w:r>
      <w:r>
        <w:t xml:space="preserve"> </w:t>
      </w:r>
      <w:r>
        <w:t>команда</w:t>
      </w:r>
      <w:r>
        <w:t xml:space="preserve"> </w:t>
      </w:r>
      <w:r>
        <w:t>занимает</w:t>
      </w:r>
      <w:r>
        <w:t xml:space="preserve"> </w:t>
      </w:r>
      <w:r>
        <w:t>5</w:t>
      </w:r>
      <w:r>
        <w:t xml:space="preserve"> </w:t>
      </w:r>
      <w:r>
        <w:t>тактов.</w:t>
      </w:r>
      <w:r>
        <w:t xml:space="preserve"> </w:t>
      </w:r>
      <w:r>
        <w:t>В</w:t>
      </w:r>
      <w:r>
        <w:t xml:space="preserve"> </w:t>
      </w:r>
      <w:r>
        <w:t>первом</w:t>
      </w:r>
      <w:r>
        <w:t xml:space="preserve"> </w:t>
      </w:r>
      <w:r>
        <w:t>такте</w:t>
      </w:r>
      <w:r>
        <w:t xml:space="preserve"> </w:t>
      </w:r>
      <w:r>
        <w:t>считывается</w:t>
      </w:r>
      <w:r>
        <w:t xml:space="preserve"> </w:t>
      </w:r>
      <w:r>
        <w:t>команда,</w:t>
      </w:r>
      <w:r>
        <w:t xml:space="preserve"> </w:t>
      </w:r>
      <w:r>
        <w:t>во</w:t>
      </w:r>
      <w:r>
        <w:t xml:space="preserve"> </w:t>
      </w:r>
      <w:r>
        <w:t>втором</w:t>
      </w:r>
      <w:r>
        <w:t xml:space="preserve"> </w:t>
      </w:r>
      <w:r>
        <w:t>—</w:t>
      </w:r>
      <w:r>
        <w:t xml:space="preserve"> </w:t>
      </w:r>
      <w:r>
        <w:t>извлекается</w:t>
      </w:r>
      <w:r>
        <w:t xml:space="preserve"> </w:t>
      </w:r>
      <w:r>
        <w:t>первый</w:t>
      </w:r>
      <w:r>
        <w:t xml:space="preserve"> </w:t>
      </w:r>
      <w:r>
        <w:t>операнд,</w:t>
      </w:r>
      <w:r>
        <w:t xml:space="preserve"> </w:t>
      </w:r>
      <w:r>
        <w:t>в</w:t>
      </w:r>
      <w:r>
        <w:t xml:space="preserve"> </w:t>
      </w:r>
      <w:r>
        <w:t>третьем</w:t>
      </w:r>
      <w:r>
        <w:t xml:space="preserve"> </w:t>
      </w:r>
      <w:r>
        <w:t>—</w:t>
      </w:r>
      <w:r>
        <w:t xml:space="preserve"> </w:t>
      </w:r>
      <w:r>
        <w:t>второй,</w:t>
      </w:r>
      <w:r>
        <w:t xml:space="preserve"> </w:t>
      </w:r>
      <w:r>
        <w:t>в</w:t>
      </w:r>
      <w:r>
        <w:t xml:space="preserve"> </w:t>
      </w:r>
      <w:r>
        <w:t>четвёртом</w:t>
      </w:r>
      <w:r>
        <w:t xml:space="preserve"> </w:t>
      </w:r>
      <w:r>
        <w:t>—</w:t>
      </w:r>
      <w:r>
        <w:t xml:space="preserve"> </w:t>
      </w:r>
      <w:r>
        <w:t>выполняется</w:t>
      </w:r>
      <w:r>
        <w:t xml:space="preserve"> </w:t>
      </w:r>
      <w:r>
        <w:t>операция,</w:t>
      </w:r>
      <w:r>
        <w:t xml:space="preserve"> </w:t>
      </w:r>
      <w:r>
        <w:t>в</w:t>
      </w:r>
      <w:r>
        <w:t xml:space="preserve"> </w:t>
      </w:r>
      <w:r>
        <w:t>пятом</w:t>
      </w:r>
      <w:r>
        <w:t xml:space="preserve"> </w:t>
      </w:r>
      <w:r>
        <w:t>—</w:t>
      </w:r>
      <w:r>
        <w:t xml:space="preserve"> </w:t>
      </w:r>
      <w:r>
        <w:t>результат</w:t>
      </w:r>
      <w:r>
        <w:t xml:space="preserve"> </w:t>
      </w:r>
      <w:r>
        <w:t>записывается.</w:t>
      </w:r>
      <w:r>
        <w:t xml:space="preserve"> </w:t>
      </w:r>
      <w:r>
        <w:t>Последовательность</w:t>
      </w:r>
      <w:r>
        <w:t xml:space="preserve"> </w:t>
      </w:r>
      <w:r>
        <w:t>выполнения</w:t>
      </w:r>
      <w:r>
        <w:t xml:space="preserve"> </w:t>
      </w:r>
      <w:r>
        <w:t>команд</w:t>
      </w:r>
      <w:r>
        <w:t xml:space="preserve"> </w:t>
      </w:r>
      <w:r>
        <w:t>приведена</w:t>
      </w:r>
      <w:r>
        <w:t xml:space="preserve"> </w:t>
      </w:r>
      <w:r>
        <w:t>в</w:t>
      </w:r>
      <w:r>
        <w:t xml:space="preserve"> </w:t>
      </w:r>
      <w:r>
        <w:t>Таблице</w:t>
      </w:r>
      <w:r>
        <w:t xml:space="preserve"> </w:t>
      </w:r>
      <w:r>
        <w:t>2.3.</w:t>
      </w:r>
    </w:p>
    <w:p w14:paraId="4E2A7B3E" w14:textId="1321924B" w:rsidR="002528EC" w:rsidRPr="002528EC" w:rsidRDefault="002528EC" w:rsidP="002528EC">
      <w:pPr>
        <w:pStyle w:val="af3"/>
      </w:pPr>
      <w:r w:rsidRPr="002528EC">
        <w:t>Таблица</w:t>
      </w:r>
      <w:r>
        <w:t xml:space="preserve"> </w:t>
      </w:r>
      <w:r w:rsidRPr="002528EC">
        <w:t>2.</w:t>
      </w:r>
      <w:r w:rsidRPr="002528EC">
        <w:rPr>
          <w:lang w:val="en-US"/>
        </w:rPr>
        <w:t>3</w:t>
      </w:r>
      <w:r w:rsidRPr="002528EC">
        <w:t>—</w:t>
      </w:r>
      <w:r>
        <w:t xml:space="preserve"> </w:t>
      </w:r>
      <w:r w:rsidRPr="002528EC">
        <w:t>Описание</w:t>
      </w:r>
      <w:r>
        <w:t xml:space="preserve"> </w:t>
      </w:r>
      <w:r w:rsidRPr="002528EC">
        <w:t>исполнения</w:t>
      </w:r>
      <w:r>
        <w:t xml:space="preserve"> </w:t>
      </w:r>
      <w:r w:rsidRPr="002528EC">
        <w:t>команд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9"/>
        <w:gridCol w:w="1835"/>
        <w:gridCol w:w="1559"/>
        <w:gridCol w:w="1559"/>
        <w:gridCol w:w="1498"/>
        <w:gridCol w:w="1898"/>
      </w:tblGrid>
      <w:tr w:rsidR="002528EC" w:rsidRPr="002528EC" w14:paraId="36E24145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6D5C2" w14:textId="77777777" w:rsidR="002528EC" w:rsidRPr="002528EC" w:rsidRDefault="002528EC" w:rsidP="002528EC">
            <w:pPr>
              <w:pStyle w:val="af7"/>
            </w:pPr>
            <w:r w:rsidRPr="002528EC">
              <w:t>Команда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36452" w14:textId="403B135E" w:rsidR="002528EC" w:rsidRPr="002528EC" w:rsidRDefault="002528EC" w:rsidP="002528EC">
            <w:pPr>
              <w:pStyle w:val="af7"/>
            </w:pPr>
            <w:r w:rsidRPr="002528EC">
              <w:t>Такт</w:t>
            </w:r>
            <w:r>
              <w:t xml:space="preserve"> </w:t>
            </w:r>
            <w:r w:rsidRPr="002528EC"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C6665" w14:textId="29073A4E" w:rsidR="002528EC" w:rsidRPr="002528EC" w:rsidRDefault="002528EC" w:rsidP="002528EC">
            <w:pPr>
              <w:pStyle w:val="af7"/>
            </w:pPr>
            <w:r w:rsidRPr="002528EC">
              <w:t>Такт</w:t>
            </w:r>
            <w:r>
              <w:t xml:space="preserve"> </w:t>
            </w:r>
            <w:r w:rsidRPr="002528EC"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10AE8" w14:textId="652CD33D" w:rsidR="002528EC" w:rsidRPr="002528EC" w:rsidRDefault="002528EC" w:rsidP="002528EC">
            <w:pPr>
              <w:pStyle w:val="af7"/>
            </w:pPr>
            <w:r w:rsidRPr="002528EC">
              <w:t>Такт</w:t>
            </w:r>
            <w:r>
              <w:t xml:space="preserve"> </w:t>
            </w:r>
            <w:r w:rsidRPr="002528EC">
              <w:t>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C346F" w14:textId="2FA4A9E6" w:rsidR="002528EC" w:rsidRPr="002528EC" w:rsidRDefault="002528EC" w:rsidP="002528EC">
            <w:pPr>
              <w:pStyle w:val="af7"/>
            </w:pPr>
            <w:r w:rsidRPr="002528EC">
              <w:t>Такт</w:t>
            </w:r>
            <w:r>
              <w:t xml:space="preserve"> </w:t>
            </w:r>
            <w:r w:rsidRPr="002528EC">
              <w:t>3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44B1C" w14:textId="1065FD9E" w:rsidR="002528EC" w:rsidRPr="002528EC" w:rsidRDefault="002528EC" w:rsidP="002528EC">
            <w:pPr>
              <w:pStyle w:val="af7"/>
            </w:pPr>
            <w:r w:rsidRPr="002528EC">
              <w:t>Такт</w:t>
            </w:r>
            <w:r>
              <w:t xml:space="preserve"> </w:t>
            </w:r>
            <w:r w:rsidRPr="002528EC">
              <w:t>4</w:t>
            </w:r>
          </w:p>
        </w:tc>
      </w:tr>
      <w:tr w:rsidR="002528EC" w:rsidRPr="002528EC" w14:paraId="7C76DB89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ED49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NOP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DE372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B504C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4632D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DA105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7175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pc=pc+1</w:t>
            </w:r>
          </w:p>
        </w:tc>
      </w:tr>
      <w:tr w:rsidR="002528EC" w:rsidRPr="002528EC" w14:paraId="65973571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117CB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LTM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ABEDB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8B7FE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op1=literal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75C59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E8A5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res=op1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4A6AA" w14:textId="77777777" w:rsid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mem[adr_r</w:t>
            </w:r>
            <w:proofErr w:type="gramStart"/>
            <w:r w:rsidRPr="002528EC">
              <w:rPr>
                <w:lang w:val="en-US"/>
              </w:rPr>
              <w:t>1]=</w:t>
            </w:r>
            <w:proofErr w:type="gramEnd"/>
            <w:r w:rsidRPr="002528EC">
              <w:rPr>
                <w:lang w:val="en-US"/>
              </w:rPr>
              <w:t>res</w:t>
            </w:r>
          </w:p>
          <w:p w14:paraId="6CFDF46F" w14:textId="66C62BA1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pc=pc+1</w:t>
            </w:r>
          </w:p>
        </w:tc>
      </w:tr>
      <w:tr w:rsidR="002528EC" w:rsidRPr="002528EC" w14:paraId="4B89DFB0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A1846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MTR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228AB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F100B" w14:textId="77777777" w:rsidR="002528EC" w:rsidRPr="002528EC" w:rsidRDefault="002528EC" w:rsidP="002528EC">
            <w:pPr>
              <w:pStyle w:val="af7"/>
            </w:pPr>
            <w:r w:rsidRPr="002528EC"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773BA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t>op2=</w:t>
            </w:r>
            <w:proofErr w:type="spellStart"/>
            <w:r w:rsidRPr="002528EC">
              <w:t>mem</w:t>
            </w:r>
            <w:proofErr w:type="spellEnd"/>
            <w:r w:rsidRPr="002528EC">
              <w:t>[</w:t>
            </w:r>
            <w:proofErr w:type="spellStart"/>
            <w:r w:rsidRPr="002528EC">
              <w:t>adr_m</w:t>
            </w:r>
            <w:proofErr w:type="spellEnd"/>
            <w:r w:rsidRPr="002528EC">
              <w:t>]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F789E" w14:textId="77777777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res=op</w:t>
            </w:r>
            <w:r w:rsidRPr="002528EC">
              <w:t>2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99E55" w14:textId="77777777" w:rsid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1]=</w:t>
            </w:r>
            <w:proofErr w:type="gramEnd"/>
            <w:r w:rsidRPr="002528EC">
              <w:rPr>
                <w:lang w:val="en-US"/>
              </w:rPr>
              <w:t>res</w:t>
            </w:r>
          </w:p>
          <w:p w14:paraId="69931B44" w14:textId="4CC5945D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pc=pc+1</w:t>
            </w:r>
          </w:p>
        </w:tc>
      </w:tr>
      <w:tr w:rsidR="002528EC" w:rsidRPr="002528EC" w14:paraId="035E7845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73091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RTR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EE50C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5C3F1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op1=</w:t>
            </w:r>
          </w:p>
          <w:p w14:paraId="60CAD26F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adr_r1]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7DD0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6C37C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res=op1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BDCF2" w14:textId="77777777" w:rsid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2]=</w:t>
            </w:r>
            <w:proofErr w:type="gramEnd"/>
            <w:r w:rsidRPr="002528EC">
              <w:rPr>
                <w:lang w:val="en-US"/>
              </w:rPr>
              <w:t>res</w:t>
            </w:r>
          </w:p>
          <w:p w14:paraId="29E64E81" w14:textId="59EA1D1E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pc=pc+1</w:t>
            </w:r>
          </w:p>
        </w:tc>
      </w:tr>
      <w:tr w:rsidR="002528EC" w:rsidRPr="002528EC" w14:paraId="605DD148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8948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SUB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6F85A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2717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op1=</w:t>
            </w:r>
          </w:p>
          <w:p w14:paraId="6C176A65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adr_r1]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99D40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op2=</w:t>
            </w:r>
            <w:r w:rsidRPr="002528EC">
              <w:rPr>
                <w:lang w:val="en-US"/>
              </w:rPr>
              <w:br/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28421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res=op1</w:t>
            </w:r>
            <w:r w:rsidRPr="002528EC">
              <w:t>-</w:t>
            </w:r>
            <w:r w:rsidRPr="002528EC">
              <w:rPr>
                <w:lang w:val="en-US"/>
              </w:rPr>
              <w:t>op2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C8896" w14:textId="77777777" w:rsid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3]=</w:t>
            </w:r>
            <w:proofErr w:type="gramEnd"/>
            <w:r w:rsidRPr="002528EC">
              <w:rPr>
                <w:lang w:val="en-US"/>
              </w:rPr>
              <w:t>res</w:t>
            </w:r>
          </w:p>
          <w:p w14:paraId="3BC3C4B3" w14:textId="4A51A67B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pc=pc+1</w:t>
            </w:r>
          </w:p>
        </w:tc>
      </w:tr>
      <w:tr w:rsidR="002528EC" w:rsidRPr="002528EC" w14:paraId="0283CA19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29139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JUMP_LESS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9F7EB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8E5C3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op1=</w:t>
            </w:r>
          </w:p>
          <w:p w14:paraId="0A833931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adr_r1]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5CDFD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op2=</w:t>
            </w:r>
            <w:r w:rsidRPr="002528EC">
              <w:rPr>
                <w:lang w:val="en-US"/>
              </w:rPr>
              <w:br/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C3DCD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res=op1&lt;op2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49681" w14:textId="4E6D71EE" w:rsid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if(res)</w:t>
            </w:r>
            <w:r>
              <w:rPr>
                <w:lang w:val="en-US"/>
              </w:rPr>
              <w:t xml:space="preserve"> </w:t>
            </w:r>
          </w:p>
          <w:p w14:paraId="1044FE9B" w14:textId="77777777" w:rsid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pc=pc+1</w:t>
            </w:r>
          </w:p>
          <w:p w14:paraId="583A02E6" w14:textId="77777777" w:rsid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else</w:t>
            </w:r>
          </w:p>
          <w:p w14:paraId="3A4BA19D" w14:textId="056D96AC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</w:t>
            </w:r>
            <w:proofErr w:type="spellStart"/>
            <w:r w:rsidRPr="002528EC">
              <w:rPr>
                <w:lang w:val="en-US"/>
              </w:rPr>
              <w:t>adr_to_jump</w:t>
            </w:r>
            <w:proofErr w:type="spellEnd"/>
          </w:p>
        </w:tc>
      </w:tr>
    </w:tbl>
    <w:p w14:paraId="14ECCE31" w14:textId="32428A62" w:rsidR="002528EC" w:rsidRPr="002528EC" w:rsidRDefault="002528EC" w:rsidP="002528EC">
      <w:pPr>
        <w:pStyle w:val="af3"/>
      </w:pPr>
      <w:r w:rsidRPr="002528EC">
        <w:lastRenderedPageBreak/>
        <w:t>Продолжение</w:t>
      </w:r>
      <w:r>
        <w:t xml:space="preserve"> </w:t>
      </w:r>
      <w:r w:rsidRPr="002528EC">
        <w:t>таблицы</w:t>
      </w:r>
      <w:r>
        <w:t xml:space="preserve"> </w:t>
      </w:r>
      <w:r w:rsidRPr="002528EC">
        <w:t>2.3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9"/>
        <w:gridCol w:w="1835"/>
        <w:gridCol w:w="1559"/>
        <w:gridCol w:w="1559"/>
        <w:gridCol w:w="1498"/>
        <w:gridCol w:w="1898"/>
      </w:tblGrid>
      <w:tr w:rsidR="002528EC" w:rsidRPr="002528EC" w14:paraId="3BE38FF3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EEE9D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MTRK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4F272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5F175" w14:textId="59038841" w:rsidR="002528EC" w:rsidRPr="002528EC" w:rsidRDefault="002528EC" w:rsidP="002528EC">
            <w:pPr>
              <w:pStyle w:val="af7"/>
            </w:pPr>
            <w:r w:rsidRPr="002528EC">
              <w:t>op1=</w:t>
            </w:r>
            <w:proofErr w:type="gramStart"/>
            <w:r w:rsidRPr="002528EC">
              <w:t>RF[</w:t>
            </w:r>
            <w:proofErr w:type="gramEnd"/>
            <w:r w:rsidRPr="002528EC">
              <w:t>adr_r2]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CDA83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7B898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res=op1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36483" w14:textId="1A18D40A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1]=</w:t>
            </w:r>
            <w:proofErr w:type="gramEnd"/>
            <w:r w:rsidRPr="002528EC">
              <w:rPr>
                <w:lang w:val="en-US"/>
              </w:rPr>
              <w:t>m</w:t>
            </w:r>
            <w:r>
              <w:rPr>
                <w:lang w:val="en-US"/>
              </w:rPr>
              <w:t>e</w:t>
            </w:r>
            <w:r w:rsidRPr="002528EC">
              <w:rPr>
                <w:lang w:val="en-US"/>
              </w:rPr>
              <w:t>m[res]</w:t>
            </w:r>
          </w:p>
          <w:p w14:paraId="1AF1735E" w14:textId="36C850E0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pc+=1</w:t>
            </w:r>
          </w:p>
        </w:tc>
      </w:tr>
      <w:tr w:rsidR="002528EC" w:rsidRPr="002528EC" w14:paraId="49AF5639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63CF6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RTMK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D817D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D3CE6" w14:textId="4BA0204A" w:rsidR="002528EC" w:rsidRPr="002528EC" w:rsidRDefault="002528EC" w:rsidP="002528EC">
            <w:pPr>
              <w:pStyle w:val="af7"/>
            </w:pPr>
            <w:r w:rsidRPr="002528EC">
              <w:t>op1=</w:t>
            </w:r>
            <w:proofErr w:type="gramStart"/>
            <w:r w:rsidRPr="002528EC">
              <w:t>RF[</w:t>
            </w:r>
            <w:proofErr w:type="gramEnd"/>
            <w:r w:rsidRPr="002528EC">
              <w:t>adr_r1]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62F01" w14:textId="08C46858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op2=</w:t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5FEF9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res=op1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8CF46" w14:textId="77777777" w:rsid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mem[res]=op2</w:t>
            </w:r>
          </w:p>
          <w:p w14:paraId="39F3667B" w14:textId="0AB6A8DD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pc=pc+1</w:t>
            </w:r>
          </w:p>
        </w:tc>
      </w:tr>
      <w:tr w:rsidR="002528EC" w:rsidRPr="002528EC" w14:paraId="0DC6ECB6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BA4DE" w14:textId="77777777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JMP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0C286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35B68" w14:textId="19E7E342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op1=</w:t>
            </w:r>
            <w:proofErr w:type="spellStart"/>
            <w:r w:rsidRPr="002528EC">
              <w:rPr>
                <w:lang w:val="en-US"/>
              </w:rPr>
              <w:t>adr_to_ump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7E9E" w14:textId="77777777" w:rsidR="002528EC" w:rsidRPr="002528EC" w:rsidRDefault="002528EC" w:rsidP="002528EC">
            <w:pPr>
              <w:pStyle w:val="af7"/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6B70" w14:textId="77777777" w:rsidR="002528EC" w:rsidRPr="002528EC" w:rsidRDefault="002528EC" w:rsidP="002528EC">
            <w:pPr>
              <w:pStyle w:val="af7"/>
            </w:pP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A5AB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pc=res</w:t>
            </w:r>
          </w:p>
        </w:tc>
      </w:tr>
      <w:tr w:rsidR="002528EC" w:rsidRPr="002528EC" w14:paraId="7BF508D4" w14:textId="77777777"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3A782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SUM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DF235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cmd_reg</w:t>
            </w:r>
            <w:proofErr w:type="spellEnd"/>
            <w:r w:rsidRPr="002528EC">
              <w:rPr>
                <w:lang w:val="en-US"/>
              </w:rPr>
              <w:t>=</w:t>
            </w:r>
            <w:proofErr w:type="spellStart"/>
            <w:r w:rsidRPr="002528EC">
              <w:rPr>
                <w:lang w:val="en-US"/>
              </w:rPr>
              <w:t>cmd_mem</w:t>
            </w:r>
            <w:proofErr w:type="spellEnd"/>
            <w:r w:rsidRPr="002528EC">
              <w:rPr>
                <w:lang w:val="en-US"/>
              </w:rPr>
              <w:t>[pc]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BA173" w14:textId="482EEF53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op1=</w:t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adr_r1]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D8E6D" w14:textId="71E3B8A1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op2=</w:t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D9051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res=op1+op2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6F806" w14:textId="77777777" w:rsid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</w:t>
            </w:r>
            <w:proofErr w:type="gramStart"/>
            <w:r w:rsidRPr="002528EC">
              <w:rPr>
                <w:lang w:val="en-US"/>
              </w:rPr>
              <w:t>3]=</w:t>
            </w:r>
            <w:proofErr w:type="gramEnd"/>
            <w:r w:rsidRPr="002528EC">
              <w:rPr>
                <w:lang w:val="en-US"/>
              </w:rPr>
              <w:t>res</w:t>
            </w:r>
          </w:p>
          <w:p w14:paraId="3A66270E" w14:textId="62779549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pc=pc+1</w:t>
            </w:r>
          </w:p>
        </w:tc>
      </w:tr>
    </w:tbl>
    <w:p w14:paraId="63D3E5C4" w14:textId="0D0200A6" w:rsidR="002528EC" w:rsidRPr="002528EC" w:rsidRDefault="002528EC" w:rsidP="002528EC">
      <w:pPr>
        <w:pStyle w:val="af9"/>
      </w:pPr>
      <w:r w:rsidRPr="002528EC">
        <w:t>При</w:t>
      </w:r>
      <w:r>
        <w:t xml:space="preserve"> </w:t>
      </w:r>
      <w:r w:rsidRPr="002528EC">
        <w:t>проектировании</w:t>
      </w:r>
      <w:r>
        <w:t xml:space="preserve"> </w:t>
      </w:r>
      <w:r w:rsidRPr="002528EC">
        <w:t>конвейерного</w:t>
      </w:r>
      <w:r>
        <w:t xml:space="preserve"> </w:t>
      </w:r>
      <w:r w:rsidRPr="002528EC">
        <w:t>процессора</w:t>
      </w:r>
      <w:r>
        <w:t xml:space="preserve"> </w:t>
      </w:r>
      <w:r w:rsidRPr="002528EC">
        <w:t>важным</w:t>
      </w:r>
      <w:r>
        <w:t xml:space="preserve"> </w:t>
      </w:r>
      <w:r w:rsidRPr="002528EC">
        <w:t>является</w:t>
      </w:r>
      <w:r>
        <w:t xml:space="preserve"> </w:t>
      </w:r>
      <w:r w:rsidRPr="002528EC">
        <w:t>устранение</w:t>
      </w:r>
      <w:r>
        <w:t xml:space="preserve"> </w:t>
      </w:r>
      <w:r w:rsidRPr="002528EC">
        <w:t>конфликтов</w:t>
      </w:r>
      <w:r>
        <w:t xml:space="preserve"> </w:t>
      </w:r>
      <w:r w:rsidRPr="002528EC">
        <w:t>чтения-записи.</w:t>
      </w:r>
      <w:r>
        <w:t xml:space="preserve"> </w:t>
      </w:r>
      <w:r w:rsidRPr="002528EC">
        <w:t>Их</w:t>
      </w:r>
      <w:r>
        <w:t xml:space="preserve"> </w:t>
      </w:r>
      <w:r w:rsidRPr="002528EC">
        <w:t>суть</w:t>
      </w:r>
      <w:r>
        <w:t xml:space="preserve"> </w:t>
      </w:r>
      <w:r w:rsidRPr="002528EC">
        <w:t>в</w:t>
      </w:r>
      <w:r>
        <w:t xml:space="preserve"> </w:t>
      </w:r>
      <w:r w:rsidRPr="002528EC">
        <w:t>том,</w:t>
      </w:r>
      <w:r>
        <w:t xml:space="preserve"> </w:t>
      </w:r>
      <w:r w:rsidRPr="002528EC">
        <w:t>что</w:t>
      </w:r>
      <w:r>
        <w:t xml:space="preserve"> </w:t>
      </w:r>
      <w:r w:rsidRPr="002528EC">
        <w:t>данные,</w:t>
      </w:r>
      <w:r>
        <w:t xml:space="preserve"> </w:t>
      </w:r>
      <w:r w:rsidRPr="002528EC">
        <w:t>которые</w:t>
      </w:r>
      <w:r>
        <w:t xml:space="preserve"> </w:t>
      </w:r>
      <w:r w:rsidRPr="002528EC">
        <w:t>нужно</w:t>
      </w:r>
      <w:r>
        <w:t xml:space="preserve"> </w:t>
      </w:r>
      <w:r w:rsidRPr="002528EC">
        <w:t>считать</w:t>
      </w:r>
      <w:r>
        <w:t xml:space="preserve"> </w:t>
      </w:r>
      <w:r w:rsidRPr="002528EC">
        <w:t>на</w:t>
      </w:r>
      <w:r>
        <w:t xml:space="preserve"> </w:t>
      </w:r>
      <w:r w:rsidRPr="002528EC">
        <w:t>текущем</w:t>
      </w:r>
      <w:r>
        <w:t xml:space="preserve"> </w:t>
      </w:r>
      <w:r w:rsidRPr="002528EC">
        <w:t>этапе,</w:t>
      </w:r>
      <w:r>
        <w:t xml:space="preserve"> </w:t>
      </w:r>
      <w:r w:rsidRPr="002528EC">
        <w:t>могут</w:t>
      </w:r>
      <w:r>
        <w:t xml:space="preserve"> </w:t>
      </w:r>
      <w:r w:rsidRPr="002528EC">
        <w:t>ещё</w:t>
      </w:r>
      <w:r>
        <w:t xml:space="preserve"> </w:t>
      </w:r>
      <w:r w:rsidRPr="002528EC">
        <w:t>не</w:t>
      </w:r>
      <w:r>
        <w:t xml:space="preserve"> </w:t>
      </w:r>
      <w:r w:rsidRPr="002528EC">
        <w:t>быть</w:t>
      </w:r>
      <w:r>
        <w:t xml:space="preserve"> </w:t>
      </w:r>
      <w:r w:rsidRPr="002528EC">
        <w:t>записаны</w:t>
      </w:r>
      <w:r>
        <w:t xml:space="preserve"> </w:t>
      </w:r>
      <w:r w:rsidRPr="002528EC">
        <w:t>последующими</w:t>
      </w:r>
      <w:r>
        <w:t xml:space="preserve"> </w:t>
      </w:r>
      <w:r w:rsidRPr="002528EC">
        <w:t>стадиями.</w:t>
      </w:r>
      <w:r>
        <w:t xml:space="preserve"> </w:t>
      </w:r>
      <w:r w:rsidRPr="002528EC">
        <w:t>Один</w:t>
      </w:r>
      <w:r>
        <w:t xml:space="preserve"> </w:t>
      </w:r>
      <w:r w:rsidRPr="002528EC">
        <w:t>из</w:t>
      </w:r>
      <w:r>
        <w:t xml:space="preserve"> </w:t>
      </w:r>
      <w:r w:rsidRPr="002528EC">
        <w:t>способов</w:t>
      </w:r>
      <w:r>
        <w:t xml:space="preserve"> </w:t>
      </w:r>
      <w:r w:rsidRPr="002528EC">
        <w:t>решить</w:t>
      </w:r>
      <w:r>
        <w:t xml:space="preserve"> </w:t>
      </w:r>
      <w:r w:rsidRPr="002528EC">
        <w:t>проблему</w:t>
      </w:r>
      <w:r>
        <w:t xml:space="preserve"> </w:t>
      </w:r>
      <w:r w:rsidRPr="002528EC">
        <w:t>—</w:t>
      </w:r>
      <w:r>
        <w:t xml:space="preserve"> </w:t>
      </w:r>
      <w:r w:rsidRPr="002528EC">
        <w:t>использовать</w:t>
      </w:r>
      <w:r>
        <w:t xml:space="preserve"> </w:t>
      </w:r>
      <w:r w:rsidRPr="002528EC">
        <w:t>прямую</w:t>
      </w:r>
      <w:r>
        <w:t xml:space="preserve"> </w:t>
      </w:r>
      <w:r w:rsidRPr="002528EC">
        <w:t>передачу</w:t>
      </w:r>
      <w:r>
        <w:t xml:space="preserve"> </w:t>
      </w:r>
      <w:r w:rsidRPr="002528EC">
        <w:t>данных</w:t>
      </w:r>
      <w:r>
        <w:t xml:space="preserve"> </w:t>
      </w:r>
      <w:r w:rsidRPr="002528EC">
        <w:t>из</w:t>
      </w:r>
      <w:r>
        <w:t xml:space="preserve"> </w:t>
      </w:r>
      <w:r w:rsidRPr="002528EC">
        <w:t>АЛУ</w:t>
      </w:r>
      <w:r>
        <w:t xml:space="preserve"> </w:t>
      </w:r>
      <w:r w:rsidRPr="002528EC">
        <w:t>следующих</w:t>
      </w:r>
      <w:r>
        <w:t xml:space="preserve"> </w:t>
      </w:r>
      <w:r w:rsidRPr="002528EC">
        <w:t>стадий,</w:t>
      </w:r>
      <w:r>
        <w:t xml:space="preserve"> </w:t>
      </w:r>
      <w:r w:rsidRPr="002528EC">
        <w:t>которые</w:t>
      </w:r>
      <w:r>
        <w:t xml:space="preserve"> </w:t>
      </w:r>
      <w:r w:rsidRPr="002528EC">
        <w:t>уже</w:t>
      </w:r>
      <w:r>
        <w:t xml:space="preserve"> </w:t>
      </w:r>
      <w:r w:rsidRPr="002528EC">
        <w:t>обрабатывают</w:t>
      </w:r>
      <w:r>
        <w:t xml:space="preserve"> </w:t>
      </w:r>
      <w:r w:rsidRPr="002528EC">
        <w:t>нужные</w:t>
      </w:r>
      <w:r>
        <w:t xml:space="preserve"> </w:t>
      </w:r>
      <w:r w:rsidRPr="002528EC">
        <w:t>значения.</w:t>
      </w:r>
    </w:p>
    <w:p w14:paraId="532289A9" w14:textId="76261181" w:rsidR="002528EC" w:rsidRPr="002528EC" w:rsidRDefault="002528EC" w:rsidP="002528EC">
      <w:r w:rsidRPr="002528EC">
        <w:t>Наиболее</w:t>
      </w:r>
      <w:r>
        <w:t xml:space="preserve"> </w:t>
      </w:r>
      <w:r w:rsidRPr="002528EC">
        <w:t>простой</w:t>
      </w:r>
      <w:r>
        <w:t xml:space="preserve"> </w:t>
      </w:r>
      <w:r w:rsidRPr="002528EC">
        <w:t>вариант</w:t>
      </w:r>
      <w:r>
        <w:t xml:space="preserve"> </w:t>
      </w:r>
      <w:r w:rsidRPr="002528EC">
        <w:t>—</w:t>
      </w:r>
      <w:r>
        <w:t xml:space="preserve"> </w:t>
      </w:r>
      <w:r w:rsidRPr="002528EC">
        <w:t>приостановить</w:t>
      </w:r>
      <w:r>
        <w:t xml:space="preserve"> </w:t>
      </w:r>
      <w:r w:rsidRPr="002528EC">
        <w:t>выполнение</w:t>
      </w:r>
      <w:r>
        <w:t xml:space="preserve"> </w:t>
      </w:r>
      <w:r w:rsidRPr="002528EC">
        <w:t>команды</w:t>
      </w:r>
      <w:r>
        <w:t xml:space="preserve"> </w:t>
      </w:r>
      <w:r w:rsidRPr="002528EC">
        <w:rPr>
          <w:i/>
          <w:iCs/>
        </w:rPr>
        <w:t>j</w:t>
      </w:r>
      <w:r>
        <w:t xml:space="preserve"> </w:t>
      </w:r>
      <w:r w:rsidRPr="002528EC">
        <w:t>на</w:t>
      </w:r>
      <w:r>
        <w:t xml:space="preserve"> </w:t>
      </w:r>
      <w:r w:rsidRPr="002528EC">
        <w:t>несколько</w:t>
      </w:r>
      <w:r>
        <w:t xml:space="preserve"> </w:t>
      </w:r>
      <w:r w:rsidRPr="002528EC">
        <w:t>тактов,</w:t>
      </w:r>
      <w:r>
        <w:t xml:space="preserve"> </w:t>
      </w:r>
      <w:r w:rsidRPr="002528EC">
        <w:t>чтобы</w:t>
      </w:r>
      <w:r>
        <w:t xml:space="preserve"> </w:t>
      </w:r>
      <w:r w:rsidRPr="002528EC">
        <w:t>команда</w:t>
      </w:r>
      <w:r>
        <w:t xml:space="preserve"> </w:t>
      </w:r>
      <w:r w:rsidRPr="002528EC">
        <w:rPr>
          <w:i/>
          <w:iCs/>
        </w:rPr>
        <w:t>i</w:t>
      </w:r>
      <w:r>
        <w:t xml:space="preserve"> </w:t>
      </w:r>
      <w:r w:rsidRPr="002528EC">
        <w:t>успела</w:t>
      </w:r>
      <w:r>
        <w:t xml:space="preserve"> </w:t>
      </w:r>
      <w:r w:rsidRPr="002528EC">
        <w:t>завершиться</w:t>
      </w:r>
      <w:r>
        <w:t xml:space="preserve"> </w:t>
      </w:r>
      <w:r w:rsidRPr="002528EC">
        <w:t>или</w:t>
      </w:r>
      <w:r>
        <w:t xml:space="preserve"> </w:t>
      </w:r>
      <w:r w:rsidRPr="002528EC">
        <w:t>хотя</w:t>
      </w:r>
      <w:r>
        <w:t xml:space="preserve"> </w:t>
      </w:r>
      <w:r w:rsidRPr="002528EC">
        <w:t>бы</w:t>
      </w:r>
      <w:r>
        <w:t xml:space="preserve"> </w:t>
      </w:r>
      <w:r w:rsidRPr="002528EC">
        <w:t>пройти</w:t>
      </w:r>
      <w:r>
        <w:t xml:space="preserve"> </w:t>
      </w:r>
      <w:r w:rsidRPr="002528EC">
        <w:t>этап,</w:t>
      </w:r>
      <w:r>
        <w:t xml:space="preserve"> </w:t>
      </w:r>
      <w:r w:rsidRPr="002528EC">
        <w:t>где</w:t>
      </w:r>
      <w:r>
        <w:t xml:space="preserve"> </w:t>
      </w:r>
      <w:r w:rsidRPr="002528EC">
        <w:t>возникает</w:t>
      </w:r>
      <w:r>
        <w:t xml:space="preserve"> </w:t>
      </w:r>
      <w:r w:rsidRPr="002528EC">
        <w:t>конфликт.</w:t>
      </w:r>
      <w:r>
        <w:t xml:space="preserve"> </w:t>
      </w:r>
      <w:r w:rsidRPr="002528EC">
        <w:t>При</w:t>
      </w:r>
      <w:r>
        <w:t xml:space="preserve"> </w:t>
      </w:r>
      <w:r w:rsidRPr="002528EC">
        <w:t>этом</w:t>
      </w:r>
      <w:r>
        <w:t xml:space="preserve"> </w:t>
      </w:r>
      <w:r w:rsidRPr="002528EC">
        <w:t>останавливаются</w:t>
      </w:r>
      <w:r>
        <w:t xml:space="preserve"> </w:t>
      </w:r>
      <w:r w:rsidRPr="002528EC">
        <w:t>и</w:t>
      </w:r>
      <w:r>
        <w:t xml:space="preserve"> </w:t>
      </w:r>
      <w:r w:rsidRPr="002528EC">
        <w:t>последующие</w:t>
      </w:r>
      <w:r>
        <w:t xml:space="preserve"> </w:t>
      </w:r>
      <w:r w:rsidRPr="002528EC">
        <w:t>команды.</w:t>
      </w:r>
    </w:p>
    <w:p w14:paraId="6F080317" w14:textId="50DD64E7" w:rsidR="002528EC" w:rsidRPr="002528EC" w:rsidRDefault="002528EC" w:rsidP="002528EC">
      <w:r w:rsidRPr="002528EC">
        <w:t>Эти</w:t>
      </w:r>
      <w:r>
        <w:t xml:space="preserve"> </w:t>
      </w:r>
      <w:r w:rsidRPr="002528EC">
        <w:t>методы</w:t>
      </w:r>
      <w:r>
        <w:t xml:space="preserve"> </w:t>
      </w:r>
      <w:r w:rsidRPr="002528EC">
        <w:t>можно</w:t>
      </w:r>
      <w:r>
        <w:t xml:space="preserve"> </w:t>
      </w:r>
      <w:r w:rsidRPr="002528EC">
        <w:t>комбинировать,</w:t>
      </w:r>
      <w:r>
        <w:t xml:space="preserve"> </w:t>
      </w:r>
      <w:r w:rsidRPr="002528EC">
        <w:t>чтобы</w:t>
      </w:r>
      <w:r>
        <w:t xml:space="preserve"> </w:t>
      </w:r>
      <w:r w:rsidRPr="002528EC">
        <w:t>продвинуть</w:t>
      </w:r>
      <w:r>
        <w:t xml:space="preserve"> </w:t>
      </w:r>
      <w:r w:rsidRPr="002528EC">
        <w:t>команду,</w:t>
      </w:r>
      <w:r>
        <w:t xml:space="preserve"> </w:t>
      </w:r>
      <w:r w:rsidRPr="002528EC">
        <w:t>изменяющую</w:t>
      </w:r>
      <w:r>
        <w:t xml:space="preserve"> </w:t>
      </w:r>
      <w:r w:rsidRPr="002528EC">
        <w:t>адрес,</w:t>
      </w:r>
      <w:r>
        <w:t xml:space="preserve"> </w:t>
      </w:r>
      <w:r w:rsidRPr="002528EC">
        <w:t>данные</w:t>
      </w:r>
      <w:r>
        <w:t xml:space="preserve"> </w:t>
      </w:r>
      <w:r w:rsidRPr="002528EC">
        <w:t>по</w:t>
      </w:r>
      <w:r>
        <w:t xml:space="preserve"> </w:t>
      </w:r>
      <w:r w:rsidRPr="002528EC">
        <w:t>которому</w:t>
      </w:r>
      <w:r>
        <w:t xml:space="preserve"> </w:t>
      </w:r>
      <w:r w:rsidRPr="002528EC">
        <w:t>должны</w:t>
      </w:r>
      <w:r>
        <w:t xml:space="preserve"> </w:t>
      </w:r>
      <w:r w:rsidRPr="002528EC">
        <w:t>быть</w:t>
      </w:r>
      <w:r>
        <w:t xml:space="preserve"> </w:t>
      </w:r>
      <w:r w:rsidRPr="002528EC">
        <w:t>считаны</w:t>
      </w:r>
      <w:r>
        <w:t xml:space="preserve"> </w:t>
      </w:r>
      <w:r w:rsidRPr="002528EC">
        <w:t>следующей</w:t>
      </w:r>
      <w:r>
        <w:t xml:space="preserve"> </w:t>
      </w:r>
      <w:r w:rsidRPr="002528EC">
        <w:t>командой,</w:t>
      </w:r>
      <w:r>
        <w:t xml:space="preserve"> </w:t>
      </w:r>
      <w:r w:rsidRPr="002528EC">
        <w:t>до</w:t>
      </w:r>
      <w:r>
        <w:t xml:space="preserve"> </w:t>
      </w:r>
      <w:r w:rsidRPr="002528EC">
        <w:t>стадии,</w:t>
      </w:r>
      <w:r>
        <w:t xml:space="preserve"> </w:t>
      </w:r>
      <w:r w:rsidRPr="002528EC">
        <w:t>с</w:t>
      </w:r>
      <w:r>
        <w:t xml:space="preserve"> </w:t>
      </w:r>
      <w:r w:rsidRPr="002528EC">
        <w:t>которой</w:t>
      </w:r>
      <w:r>
        <w:t xml:space="preserve"> </w:t>
      </w:r>
      <w:r w:rsidRPr="002528EC">
        <w:t>можно</w:t>
      </w:r>
      <w:r>
        <w:t xml:space="preserve"> </w:t>
      </w:r>
      <w:r w:rsidRPr="002528EC">
        <w:t>получить</w:t>
      </w:r>
      <w:r>
        <w:t xml:space="preserve"> </w:t>
      </w:r>
      <w:r w:rsidRPr="002528EC">
        <w:t>значения</w:t>
      </w:r>
      <w:r>
        <w:t xml:space="preserve"> </w:t>
      </w:r>
      <w:r w:rsidRPr="002528EC">
        <w:t>напрямую,</w:t>
      </w:r>
      <w:r>
        <w:t xml:space="preserve"> </w:t>
      </w:r>
      <w:r w:rsidRPr="002528EC">
        <w:t>минуя</w:t>
      </w:r>
      <w:r>
        <w:t xml:space="preserve"> </w:t>
      </w:r>
      <w:r w:rsidRPr="002528EC">
        <w:t>память.</w:t>
      </w:r>
    </w:p>
    <w:p w14:paraId="216B7C5F" w14:textId="72992F01" w:rsidR="002528EC" w:rsidRPr="002528EC" w:rsidRDefault="002528EC" w:rsidP="002528EC">
      <w:r w:rsidRPr="002528EC">
        <w:t>Команды,</w:t>
      </w:r>
      <w:r>
        <w:t xml:space="preserve"> </w:t>
      </w:r>
      <w:r w:rsidRPr="002528EC">
        <w:t>работающие</w:t>
      </w:r>
      <w:r>
        <w:t xml:space="preserve"> </w:t>
      </w:r>
      <w:r w:rsidRPr="002528EC">
        <w:t>с</w:t>
      </w:r>
      <w:r>
        <w:t xml:space="preserve"> </w:t>
      </w:r>
      <w:r w:rsidRPr="002528EC">
        <w:t>регистрами</w:t>
      </w:r>
      <w:r>
        <w:t xml:space="preserve"> </w:t>
      </w:r>
      <w:r w:rsidRPr="002528EC">
        <w:t>и</w:t>
      </w:r>
      <w:r>
        <w:t xml:space="preserve"> </w:t>
      </w:r>
      <w:r w:rsidRPr="002528EC">
        <w:t>потенциально</w:t>
      </w:r>
      <w:r>
        <w:t xml:space="preserve"> </w:t>
      </w:r>
      <w:r w:rsidRPr="002528EC">
        <w:t>вызывающие</w:t>
      </w:r>
      <w:r>
        <w:t xml:space="preserve"> </w:t>
      </w:r>
      <w:r w:rsidRPr="002528EC">
        <w:t>такие</w:t>
      </w:r>
      <w:r>
        <w:t xml:space="preserve"> </w:t>
      </w:r>
      <w:r w:rsidRPr="002528EC">
        <w:t>конфликты,</w:t>
      </w:r>
      <w:r>
        <w:t xml:space="preserve"> </w:t>
      </w:r>
      <w:r w:rsidRPr="002528EC">
        <w:t>приведены</w:t>
      </w:r>
      <w:r>
        <w:t xml:space="preserve"> </w:t>
      </w:r>
      <w:r w:rsidRPr="002528EC">
        <w:t>в</w:t>
      </w:r>
      <w:r>
        <w:t xml:space="preserve"> </w:t>
      </w:r>
      <w:r w:rsidRPr="002528EC">
        <w:t>Таблице</w:t>
      </w:r>
      <w:r>
        <w:t xml:space="preserve"> </w:t>
      </w:r>
      <w:r w:rsidRPr="002528EC">
        <w:t>2.4.</w:t>
      </w:r>
    </w:p>
    <w:p w14:paraId="62B95CCA" w14:textId="2BF78655" w:rsidR="002528EC" w:rsidRPr="002528EC" w:rsidRDefault="002528EC" w:rsidP="002528EC">
      <w:pPr>
        <w:pStyle w:val="af3"/>
      </w:pPr>
      <w:r w:rsidRPr="002528EC">
        <w:t>Таблица</w:t>
      </w:r>
      <w:r>
        <w:t xml:space="preserve"> </w:t>
      </w:r>
      <w:r w:rsidRPr="002528EC">
        <w:t>2.4</w:t>
      </w:r>
      <w:r>
        <w:t xml:space="preserve"> </w:t>
      </w:r>
      <w:r w:rsidRPr="002528EC">
        <w:t>—</w:t>
      </w:r>
      <w:r>
        <w:t xml:space="preserve"> </w:t>
      </w:r>
      <w:r w:rsidRPr="002528EC">
        <w:t>Команды,</w:t>
      </w:r>
      <w:r>
        <w:t xml:space="preserve"> </w:t>
      </w:r>
      <w:r w:rsidRPr="002528EC">
        <w:t>имеющие</w:t>
      </w:r>
      <w:r>
        <w:t xml:space="preserve"> </w:t>
      </w:r>
      <w:r w:rsidRPr="002528EC">
        <w:t>потенциальные</w:t>
      </w:r>
      <w:r>
        <w:t xml:space="preserve"> </w:t>
      </w:r>
      <w:r w:rsidRPr="002528EC">
        <w:t>конфликты</w:t>
      </w:r>
      <w:r>
        <w:t xml:space="preserve"> </w:t>
      </w:r>
      <w:r w:rsidRPr="002528EC">
        <w:t>при</w:t>
      </w:r>
      <w:r>
        <w:t xml:space="preserve"> </w:t>
      </w:r>
      <w:r w:rsidRPr="002528EC">
        <w:t>работе</w:t>
      </w:r>
      <w:r>
        <w:t xml:space="preserve"> </w:t>
      </w:r>
      <w:r w:rsidRPr="002528EC">
        <w:t>с</w:t>
      </w:r>
      <w:r>
        <w:t xml:space="preserve"> </w:t>
      </w:r>
      <w:r w:rsidRPr="002528EC">
        <w:t>регистровым</w:t>
      </w:r>
      <w:r>
        <w:t xml:space="preserve"> </w:t>
      </w:r>
      <w:r w:rsidRPr="002528EC">
        <w:t>файлом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15"/>
        <w:gridCol w:w="1953"/>
        <w:gridCol w:w="1713"/>
        <w:gridCol w:w="2015"/>
        <w:gridCol w:w="1932"/>
      </w:tblGrid>
      <w:tr w:rsidR="002528EC" w:rsidRPr="002528EC" w14:paraId="1460334B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9ADD6" w14:textId="7B5D4B44" w:rsidR="002528EC" w:rsidRPr="002528EC" w:rsidRDefault="002528EC" w:rsidP="002528EC">
            <w:pPr>
              <w:pStyle w:val="af7"/>
            </w:pPr>
            <w:r w:rsidRPr="002528EC">
              <w:t>Команда,</w:t>
            </w:r>
            <w:r>
              <w:t xml:space="preserve"> </w:t>
            </w:r>
            <w:r w:rsidRPr="002528EC">
              <w:t>чтение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EDFA1" w14:textId="5E66A6A6" w:rsidR="002528EC" w:rsidRPr="002528EC" w:rsidRDefault="002528EC" w:rsidP="002528EC">
            <w:pPr>
              <w:pStyle w:val="af7"/>
            </w:pPr>
            <w:r w:rsidRPr="002528EC">
              <w:t>Адрес</w:t>
            </w:r>
            <w:r>
              <w:t xml:space="preserve"> </w:t>
            </w:r>
            <w:r w:rsidRPr="002528EC">
              <w:t>чтения,</w:t>
            </w:r>
            <w:r>
              <w:t xml:space="preserve"> </w:t>
            </w:r>
            <w:r w:rsidRPr="002528EC">
              <w:br/>
            </w:r>
            <w:r w:rsidRPr="002528EC">
              <w:rPr>
                <w:lang w:val="en-US"/>
              </w:rPr>
              <w:t>decode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60B1C" w14:textId="2F5A3923" w:rsidR="002528EC" w:rsidRPr="002528EC" w:rsidRDefault="002528EC" w:rsidP="002528EC">
            <w:pPr>
              <w:pStyle w:val="af7"/>
            </w:pPr>
            <w:r w:rsidRPr="002528EC">
              <w:t>Адрес</w:t>
            </w:r>
            <w:r>
              <w:t xml:space="preserve"> </w:t>
            </w:r>
            <w:r w:rsidRPr="002528EC">
              <w:t>чтения,</w:t>
            </w:r>
            <w:r>
              <w:t xml:space="preserve"> </w:t>
            </w:r>
            <w:r w:rsidRPr="002528EC">
              <w:br/>
            </w:r>
            <w:r w:rsidRPr="002528EC">
              <w:rPr>
                <w:lang w:val="en-US"/>
              </w:rPr>
              <w:t>decode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53965" w14:textId="6D483F43" w:rsidR="002528EC" w:rsidRPr="002528EC" w:rsidRDefault="002528EC" w:rsidP="002528EC">
            <w:pPr>
              <w:pStyle w:val="af7"/>
            </w:pPr>
            <w:r w:rsidRPr="002528EC">
              <w:t>Команда,</w:t>
            </w:r>
            <w:r>
              <w:t xml:space="preserve"> </w:t>
            </w:r>
            <w:r w:rsidRPr="002528EC">
              <w:t>запись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793DD" w14:textId="7F9B28E2" w:rsidR="002528EC" w:rsidRPr="002528EC" w:rsidRDefault="002528EC" w:rsidP="002528EC">
            <w:pPr>
              <w:pStyle w:val="af7"/>
            </w:pPr>
            <w:r w:rsidRPr="002528EC">
              <w:t>Адрес</w:t>
            </w:r>
            <w:r>
              <w:t xml:space="preserve"> </w:t>
            </w:r>
            <w:r w:rsidRPr="002528EC">
              <w:t>записи</w:t>
            </w:r>
          </w:p>
        </w:tc>
      </w:tr>
      <w:tr w:rsidR="002528EC" w:rsidRPr="002528EC" w14:paraId="1FBB3804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C8BF4" w14:textId="77777777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RTR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1E2F7" w14:textId="77777777" w:rsidR="002528EC" w:rsidRPr="002528EC" w:rsidRDefault="002528EC" w:rsidP="002528EC">
            <w:pPr>
              <w:pStyle w:val="af7"/>
            </w:pPr>
            <w:proofErr w:type="spellStart"/>
            <w:r w:rsidRPr="002528EC">
              <w:rPr>
                <w:lang w:val="en-US"/>
              </w:rPr>
              <w:t>adr</w:t>
            </w:r>
            <w:proofErr w:type="spellEnd"/>
            <w:r w:rsidRPr="002528EC">
              <w:t>_</w:t>
            </w:r>
            <w:r w:rsidRPr="002528EC">
              <w:rPr>
                <w:lang w:val="en-US"/>
              </w:rPr>
              <w:t>r</w:t>
            </w:r>
            <w:r w:rsidRPr="002528EC">
              <w:t>2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CD09B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BB0F6" w14:textId="77777777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MTR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0A15C" w14:textId="77777777" w:rsidR="002528EC" w:rsidRPr="002528EC" w:rsidRDefault="002528EC" w:rsidP="002528EC">
            <w:pPr>
              <w:pStyle w:val="af7"/>
            </w:pPr>
            <w:proofErr w:type="spellStart"/>
            <w:r w:rsidRPr="002528EC">
              <w:rPr>
                <w:lang w:val="en-US"/>
              </w:rPr>
              <w:t>adr</w:t>
            </w:r>
            <w:proofErr w:type="spellEnd"/>
            <w:r w:rsidRPr="002528EC">
              <w:t>_</w:t>
            </w:r>
            <w:r w:rsidRPr="002528EC">
              <w:rPr>
                <w:lang w:val="en-US"/>
              </w:rPr>
              <w:t>r</w:t>
            </w:r>
            <w:r w:rsidRPr="002528EC">
              <w:t>1</w:t>
            </w:r>
          </w:p>
        </w:tc>
      </w:tr>
      <w:tr w:rsidR="002528EC" w:rsidRPr="002528EC" w14:paraId="656EEFF9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0B303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SUB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077D2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adr_r1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18555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adr_r2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50A1B" w14:textId="77777777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RTR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1B44F" w14:textId="77777777" w:rsidR="002528EC" w:rsidRPr="002528EC" w:rsidRDefault="002528EC" w:rsidP="002528EC">
            <w:pPr>
              <w:pStyle w:val="af7"/>
            </w:pPr>
            <w:proofErr w:type="spellStart"/>
            <w:r w:rsidRPr="002528EC">
              <w:rPr>
                <w:lang w:val="en-US"/>
              </w:rPr>
              <w:t>adr</w:t>
            </w:r>
            <w:proofErr w:type="spellEnd"/>
            <w:r w:rsidRPr="002528EC">
              <w:t>_</w:t>
            </w:r>
            <w:r w:rsidRPr="002528EC">
              <w:rPr>
                <w:lang w:val="en-US"/>
              </w:rPr>
              <w:t>r</w:t>
            </w:r>
            <w:r w:rsidRPr="002528EC">
              <w:t>1</w:t>
            </w:r>
          </w:p>
        </w:tc>
      </w:tr>
      <w:tr w:rsidR="002528EC" w:rsidRPr="002528EC" w14:paraId="5BCC2E8C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902EA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JUMP_LESS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1B495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adr_r1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98F6C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adr_r2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FED2A" w14:textId="77777777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SUB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A304F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adr_r3</w:t>
            </w:r>
          </w:p>
        </w:tc>
      </w:tr>
    </w:tbl>
    <w:p w14:paraId="4D124436" w14:textId="632A820D" w:rsidR="002528EC" w:rsidRPr="002528EC" w:rsidRDefault="002528EC" w:rsidP="002528EC">
      <w:pPr>
        <w:pStyle w:val="af3"/>
      </w:pPr>
      <w:r w:rsidRPr="002528EC">
        <w:t>Продолжение</w:t>
      </w:r>
      <w:r>
        <w:t xml:space="preserve"> </w:t>
      </w:r>
      <w:r w:rsidRPr="002528EC">
        <w:t>таблицы</w:t>
      </w:r>
      <w:r>
        <w:t xml:space="preserve"> </w:t>
      </w:r>
      <w:r w:rsidRPr="002528EC">
        <w:t>2.4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15"/>
        <w:gridCol w:w="1953"/>
        <w:gridCol w:w="1713"/>
        <w:gridCol w:w="2015"/>
        <w:gridCol w:w="1932"/>
      </w:tblGrid>
      <w:tr w:rsidR="002528EC" w:rsidRPr="002528EC" w14:paraId="6D1884F5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FB75D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MTRK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A4C4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adr_r2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CB29B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CBF59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MTRK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58769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adr_r1</w:t>
            </w:r>
          </w:p>
        </w:tc>
      </w:tr>
      <w:tr w:rsidR="002528EC" w:rsidRPr="002528EC" w14:paraId="78A2C716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1A596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RTMK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A4BA1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adr_r1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414AF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adr_r2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A7C6E" w14:textId="77777777" w:rsidR="002528EC" w:rsidRPr="002528EC" w:rsidRDefault="002528EC" w:rsidP="002528EC">
            <w:pPr>
              <w:pStyle w:val="af7"/>
            </w:pPr>
            <w:r w:rsidRPr="002528EC">
              <w:rPr>
                <w:lang w:val="en-US"/>
              </w:rPr>
              <w:t>SUB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44F4C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adr_r3</w:t>
            </w:r>
          </w:p>
        </w:tc>
      </w:tr>
      <w:tr w:rsidR="002528EC" w:rsidRPr="002528EC" w14:paraId="0F5F2CD4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C84D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SUM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0EAAC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adr_r1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795A8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adr_r2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551AE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B5F98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</w:tr>
    </w:tbl>
    <w:p w14:paraId="514775FD" w14:textId="0182E78F" w:rsidR="002528EC" w:rsidRPr="002528EC" w:rsidRDefault="002528EC" w:rsidP="002528EC">
      <w:r w:rsidRPr="002528EC">
        <w:t>Команды,</w:t>
      </w:r>
      <w:r>
        <w:t xml:space="preserve"> </w:t>
      </w:r>
      <w:r w:rsidRPr="002528EC">
        <w:t>которые</w:t>
      </w:r>
      <w:r>
        <w:t xml:space="preserve"> </w:t>
      </w:r>
      <w:r w:rsidRPr="002528EC">
        <w:t>могут</w:t>
      </w:r>
      <w:r>
        <w:t xml:space="preserve"> </w:t>
      </w:r>
      <w:r w:rsidRPr="002528EC">
        <w:t>иметь</w:t>
      </w:r>
      <w:r>
        <w:t xml:space="preserve"> </w:t>
      </w:r>
      <w:r w:rsidRPr="002528EC">
        <w:t>конфликты</w:t>
      </w:r>
      <w:r>
        <w:t xml:space="preserve"> </w:t>
      </w:r>
      <w:r w:rsidRPr="002528EC">
        <w:t>при</w:t>
      </w:r>
      <w:r>
        <w:t xml:space="preserve"> </w:t>
      </w:r>
      <w:r w:rsidRPr="002528EC">
        <w:t>работе</w:t>
      </w:r>
      <w:r>
        <w:t xml:space="preserve"> </w:t>
      </w:r>
      <w:r w:rsidRPr="002528EC">
        <w:t>с</w:t>
      </w:r>
      <w:r>
        <w:t xml:space="preserve"> </w:t>
      </w:r>
      <w:r w:rsidRPr="002528EC">
        <w:t>памятью,</w:t>
      </w:r>
      <w:r>
        <w:t xml:space="preserve"> </w:t>
      </w:r>
      <w:r w:rsidRPr="002528EC">
        <w:t>представлены</w:t>
      </w:r>
      <w:r>
        <w:t xml:space="preserve"> </w:t>
      </w:r>
      <w:r w:rsidRPr="002528EC">
        <w:t>в</w:t>
      </w:r>
      <w:r>
        <w:t xml:space="preserve"> </w:t>
      </w:r>
      <w:r w:rsidRPr="002528EC">
        <w:t>Таблице</w:t>
      </w:r>
      <w:r>
        <w:t xml:space="preserve"> </w:t>
      </w:r>
      <w:r w:rsidRPr="002528EC">
        <w:t>2.5.</w:t>
      </w:r>
    </w:p>
    <w:p w14:paraId="3D8654DC" w14:textId="7BB2C2BB" w:rsidR="002528EC" w:rsidRPr="002528EC" w:rsidRDefault="002528EC" w:rsidP="002528EC">
      <w:pPr>
        <w:pStyle w:val="af3"/>
      </w:pPr>
      <w:r w:rsidRPr="002528EC">
        <w:lastRenderedPageBreak/>
        <w:t>Таблица</w:t>
      </w:r>
      <w:r>
        <w:t xml:space="preserve"> </w:t>
      </w:r>
      <w:r w:rsidRPr="002528EC">
        <w:t>2.5</w:t>
      </w:r>
      <w:r>
        <w:t xml:space="preserve"> </w:t>
      </w:r>
      <w:r w:rsidRPr="002528EC">
        <w:t>—</w:t>
      </w:r>
      <w:r>
        <w:t xml:space="preserve"> </w:t>
      </w:r>
      <w:r w:rsidRPr="002528EC">
        <w:t>Команды,</w:t>
      </w:r>
      <w:r>
        <w:t xml:space="preserve"> </w:t>
      </w:r>
      <w:r w:rsidRPr="002528EC">
        <w:t>имеющие</w:t>
      </w:r>
      <w:r>
        <w:t xml:space="preserve"> </w:t>
      </w:r>
      <w:r w:rsidRPr="002528EC">
        <w:t>потенциальные</w:t>
      </w:r>
      <w:r>
        <w:t xml:space="preserve"> </w:t>
      </w:r>
      <w:r w:rsidRPr="002528EC">
        <w:t>конфликты</w:t>
      </w:r>
      <w:r>
        <w:t xml:space="preserve"> </w:t>
      </w:r>
      <w:r w:rsidRPr="002528EC">
        <w:t>при</w:t>
      </w:r>
      <w:r>
        <w:t xml:space="preserve"> </w:t>
      </w:r>
      <w:r w:rsidRPr="002528EC">
        <w:t>работе</w:t>
      </w:r>
      <w:r>
        <w:t xml:space="preserve"> </w:t>
      </w:r>
      <w:r w:rsidRPr="002528EC">
        <w:t>с</w:t>
      </w:r>
      <w:r>
        <w:t xml:space="preserve"> </w:t>
      </w:r>
      <w:r w:rsidRPr="002528EC">
        <w:t>памятью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15"/>
        <w:gridCol w:w="1953"/>
        <w:gridCol w:w="1713"/>
        <w:gridCol w:w="2015"/>
        <w:gridCol w:w="1932"/>
      </w:tblGrid>
      <w:tr w:rsidR="002528EC" w:rsidRPr="002528EC" w14:paraId="4A3F8A18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24F9D" w14:textId="63D6AE77" w:rsidR="002528EC" w:rsidRPr="002528EC" w:rsidRDefault="002528EC" w:rsidP="002528EC">
            <w:pPr>
              <w:pStyle w:val="af7"/>
            </w:pPr>
            <w:r w:rsidRPr="002528EC">
              <w:t>Команда,</w:t>
            </w:r>
            <w:r>
              <w:t xml:space="preserve"> </w:t>
            </w:r>
            <w:r w:rsidRPr="002528EC">
              <w:t>чтение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5361D" w14:textId="6FAE8745" w:rsidR="002528EC" w:rsidRPr="002528EC" w:rsidRDefault="002528EC" w:rsidP="002528EC">
            <w:pPr>
              <w:pStyle w:val="af7"/>
            </w:pPr>
            <w:r w:rsidRPr="002528EC">
              <w:t>Адрес</w:t>
            </w:r>
            <w:r>
              <w:t xml:space="preserve"> </w:t>
            </w:r>
            <w:r w:rsidRPr="002528EC">
              <w:t>чтения,</w:t>
            </w:r>
            <w:r>
              <w:t xml:space="preserve"> </w:t>
            </w:r>
            <w:r w:rsidRPr="002528EC">
              <w:br/>
            </w:r>
            <w:r w:rsidRPr="002528EC">
              <w:rPr>
                <w:lang w:val="en-US"/>
              </w:rPr>
              <w:t>decode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9EEF2" w14:textId="4207D2DD" w:rsidR="002528EC" w:rsidRPr="002528EC" w:rsidRDefault="002528EC" w:rsidP="002528EC">
            <w:pPr>
              <w:pStyle w:val="af7"/>
            </w:pPr>
            <w:r w:rsidRPr="002528EC">
              <w:t>Адрес</w:t>
            </w:r>
            <w:r>
              <w:t xml:space="preserve"> </w:t>
            </w:r>
            <w:r w:rsidRPr="002528EC">
              <w:t>чтения,</w:t>
            </w:r>
            <w:r>
              <w:t xml:space="preserve"> </w:t>
            </w:r>
            <w:r w:rsidRPr="002528EC">
              <w:br/>
            </w:r>
            <w:r w:rsidRPr="002528EC">
              <w:rPr>
                <w:lang w:val="en-US"/>
              </w:rPr>
              <w:t>decode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08FDB" w14:textId="1A9A2D9A" w:rsidR="002528EC" w:rsidRPr="002528EC" w:rsidRDefault="002528EC" w:rsidP="002528EC">
            <w:pPr>
              <w:pStyle w:val="af7"/>
            </w:pPr>
            <w:r w:rsidRPr="002528EC">
              <w:t>Команда,</w:t>
            </w:r>
            <w:r>
              <w:t xml:space="preserve"> </w:t>
            </w:r>
            <w:r w:rsidRPr="002528EC">
              <w:t>запись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BAB83" w14:textId="0F880570" w:rsidR="002528EC" w:rsidRPr="002528EC" w:rsidRDefault="002528EC" w:rsidP="002528EC">
            <w:pPr>
              <w:pStyle w:val="af7"/>
            </w:pPr>
            <w:r w:rsidRPr="002528EC">
              <w:t>Адрес</w:t>
            </w:r>
            <w:r>
              <w:t xml:space="preserve"> </w:t>
            </w:r>
            <w:r w:rsidRPr="002528EC">
              <w:t>записи</w:t>
            </w:r>
          </w:p>
        </w:tc>
      </w:tr>
      <w:tr w:rsidR="002528EC" w:rsidRPr="002528EC" w14:paraId="5DA5667F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19BD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MTR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3D714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-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EE38D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adr_m</w:t>
            </w:r>
            <w:proofErr w:type="spellEnd"/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C550F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LTM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7D790" w14:textId="77777777" w:rsidR="002528EC" w:rsidRPr="002528EC" w:rsidRDefault="002528EC" w:rsidP="002528EC">
            <w:pPr>
              <w:pStyle w:val="af7"/>
            </w:pPr>
            <w:proofErr w:type="spellStart"/>
            <w:r w:rsidRPr="002528EC">
              <w:rPr>
                <w:lang w:val="en-US"/>
              </w:rPr>
              <w:t>adr</w:t>
            </w:r>
            <w:proofErr w:type="spellEnd"/>
            <w:r w:rsidRPr="002528EC">
              <w:t>_</w:t>
            </w:r>
            <w:r w:rsidRPr="002528EC">
              <w:rPr>
                <w:lang w:val="en-US"/>
              </w:rPr>
              <w:t>m</w:t>
            </w:r>
          </w:p>
        </w:tc>
      </w:tr>
      <w:tr w:rsidR="002528EC" w:rsidRPr="002528EC" w14:paraId="33A8F3D3" w14:textId="77777777"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9FAA8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MTRK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1B906" w14:textId="77777777" w:rsidR="002528EC" w:rsidRPr="002528EC" w:rsidRDefault="002528EC" w:rsidP="002528EC">
            <w:pPr>
              <w:pStyle w:val="af7"/>
            </w:pPr>
            <w:r w:rsidRPr="002528EC">
              <w:t>-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40BA6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adr_r2]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FAB81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r w:rsidRPr="002528EC">
              <w:rPr>
                <w:lang w:val="en-US"/>
              </w:rPr>
              <w:t>RTMK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369A7" w14:textId="77777777" w:rsidR="002528EC" w:rsidRPr="002528EC" w:rsidRDefault="002528EC" w:rsidP="002528EC">
            <w:pPr>
              <w:pStyle w:val="af7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adr_r1]</w:t>
            </w:r>
          </w:p>
        </w:tc>
      </w:tr>
    </w:tbl>
    <w:p w14:paraId="6502CF1B" w14:textId="55BA95FA" w:rsidR="002528EC" w:rsidRPr="002528EC" w:rsidRDefault="002528EC" w:rsidP="002528EC">
      <w:pPr>
        <w:pStyle w:val="af9"/>
      </w:pPr>
      <w:r w:rsidRPr="002528EC">
        <w:t>Также</w:t>
      </w:r>
      <w:r>
        <w:t xml:space="preserve"> </w:t>
      </w:r>
      <w:r w:rsidRPr="002528EC">
        <w:t>следует</w:t>
      </w:r>
      <w:r>
        <w:t xml:space="preserve"> </w:t>
      </w:r>
      <w:r w:rsidRPr="002528EC">
        <w:t>учитывать</w:t>
      </w:r>
      <w:r>
        <w:t xml:space="preserve"> </w:t>
      </w:r>
      <w:r w:rsidRPr="002528EC">
        <w:t>специфику</w:t>
      </w:r>
      <w:r>
        <w:t xml:space="preserve"> </w:t>
      </w:r>
      <w:r w:rsidRPr="002528EC">
        <w:t>выполнения</w:t>
      </w:r>
      <w:r>
        <w:t xml:space="preserve"> </w:t>
      </w:r>
      <w:r w:rsidRPr="002528EC">
        <w:t>команд</w:t>
      </w:r>
      <w:r>
        <w:t xml:space="preserve"> </w:t>
      </w:r>
      <w:r w:rsidRPr="002528EC">
        <w:t>условных</w:t>
      </w:r>
      <w:r>
        <w:t xml:space="preserve"> </w:t>
      </w:r>
      <w:r w:rsidRPr="002528EC">
        <w:t>и</w:t>
      </w:r>
      <w:r>
        <w:t xml:space="preserve"> </w:t>
      </w:r>
      <w:r w:rsidRPr="002528EC">
        <w:t>безусловных</w:t>
      </w:r>
      <w:r>
        <w:t xml:space="preserve"> </w:t>
      </w:r>
      <w:r w:rsidRPr="002528EC">
        <w:t>переходов.</w:t>
      </w:r>
      <w:r>
        <w:t xml:space="preserve"> </w:t>
      </w:r>
      <w:r w:rsidRPr="002528EC">
        <w:t>При</w:t>
      </w:r>
      <w:r>
        <w:t xml:space="preserve"> </w:t>
      </w:r>
      <w:r w:rsidRPr="002528EC">
        <w:t>переходе</w:t>
      </w:r>
      <w:r>
        <w:t xml:space="preserve"> </w:t>
      </w:r>
      <w:r w:rsidRPr="002528EC">
        <w:t>требуется</w:t>
      </w:r>
      <w:r>
        <w:t xml:space="preserve"> </w:t>
      </w:r>
      <w:r w:rsidRPr="002528EC">
        <w:t>очистить</w:t>
      </w:r>
      <w:r>
        <w:t xml:space="preserve"> </w:t>
      </w:r>
      <w:r w:rsidRPr="002528EC">
        <w:t>все</w:t>
      </w:r>
      <w:r>
        <w:t xml:space="preserve"> </w:t>
      </w:r>
      <w:r w:rsidRPr="002528EC">
        <w:t>стадии</w:t>
      </w:r>
      <w:r>
        <w:t xml:space="preserve"> </w:t>
      </w:r>
      <w:r w:rsidRPr="002528EC">
        <w:t>конвейера,</w:t>
      </w:r>
      <w:r>
        <w:t xml:space="preserve"> </w:t>
      </w:r>
      <w:r w:rsidRPr="002528EC">
        <w:t>чтобы</w:t>
      </w:r>
      <w:r>
        <w:t xml:space="preserve"> </w:t>
      </w:r>
      <w:r w:rsidRPr="002528EC">
        <w:t>исключить</w:t>
      </w:r>
      <w:r>
        <w:t xml:space="preserve"> </w:t>
      </w:r>
      <w:r w:rsidRPr="002528EC">
        <w:t>выполнение</w:t>
      </w:r>
      <w:r>
        <w:t xml:space="preserve"> </w:t>
      </w:r>
      <w:r w:rsidRPr="002528EC">
        <w:t>команд,</w:t>
      </w:r>
      <w:r>
        <w:t xml:space="preserve"> </w:t>
      </w:r>
      <w:r w:rsidRPr="002528EC">
        <w:t>которые</w:t>
      </w:r>
      <w:r>
        <w:t xml:space="preserve"> </w:t>
      </w:r>
      <w:r w:rsidRPr="002528EC">
        <w:t>уже</w:t>
      </w:r>
      <w:r>
        <w:t xml:space="preserve"> </w:t>
      </w:r>
      <w:r w:rsidRPr="002528EC">
        <w:t>были</w:t>
      </w:r>
      <w:r>
        <w:t xml:space="preserve"> </w:t>
      </w:r>
      <w:r w:rsidRPr="002528EC">
        <w:t>загружены</w:t>
      </w:r>
      <w:r>
        <w:t xml:space="preserve"> </w:t>
      </w:r>
      <w:r w:rsidRPr="002528EC">
        <w:t>перед</w:t>
      </w:r>
      <w:r>
        <w:t xml:space="preserve"> </w:t>
      </w:r>
      <w:r w:rsidRPr="002528EC">
        <w:t>выполнением</w:t>
      </w:r>
      <w:r>
        <w:t xml:space="preserve"> </w:t>
      </w:r>
      <w:r w:rsidRPr="002528EC">
        <w:t>перехода,</w:t>
      </w:r>
      <w:r>
        <w:t xml:space="preserve"> </w:t>
      </w:r>
      <w:r w:rsidRPr="002528EC">
        <w:t>но</w:t>
      </w:r>
      <w:r>
        <w:t xml:space="preserve"> </w:t>
      </w:r>
      <w:r w:rsidRPr="002528EC">
        <w:t>не</w:t>
      </w:r>
      <w:r>
        <w:t xml:space="preserve"> </w:t>
      </w:r>
      <w:r w:rsidRPr="002528EC">
        <w:t>должны</w:t>
      </w:r>
      <w:r>
        <w:t xml:space="preserve"> </w:t>
      </w:r>
      <w:r w:rsidRPr="002528EC">
        <w:t>выполняться.</w:t>
      </w:r>
    </w:p>
    <w:p w14:paraId="7581B6DF" w14:textId="2F122EF7" w:rsidR="002528EC" w:rsidRDefault="002528EC" w:rsidP="002528EC">
      <w:pPr>
        <w:pStyle w:val="2"/>
        <w:rPr>
          <w:lang w:val="en-US"/>
        </w:rPr>
      </w:pPr>
      <w:bookmarkStart w:id="5" w:name="_Toc216467570"/>
      <w:proofErr w:type="spellStart"/>
      <w:r w:rsidRPr="002528EC">
        <w:rPr>
          <w:lang w:val="en-US"/>
        </w:rPr>
        <w:t>Программирование</w:t>
      </w:r>
      <w:proofErr w:type="spellEnd"/>
      <w:r>
        <w:rPr>
          <w:lang w:val="en-US"/>
        </w:rPr>
        <w:t xml:space="preserve"> </w:t>
      </w:r>
      <w:proofErr w:type="spellStart"/>
      <w:r w:rsidRPr="002528EC">
        <w:rPr>
          <w:lang w:val="en-US"/>
        </w:rPr>
        <w:t>процессора</w:t>
      </w:r>
      <w:bookmarkEnd w:id="5"/>
      <w:proofErr w:type="spellEnd"/>
    </w:p>
    <w:p w14:paraId="7D76302D" w14:textId="5ED82CA0" w:rsidR="002528EC" w:rsidRPr="002528EC" w:rsidRDefault="002528EC" w:rsidP="002528EC">
      <w:r w:rsidRPr="002528EC">
        <w:t>После</w:t>
      </w:r>
      <w:r>
        <w:t xml:space="preserve"> </w:t>
      </w:r>
      <w:r w:rsidRPr="002528EC">
        <w:t>описания</w:t>
      </w:r>
      <w:r>
        <w:t xml:space="preserve"> </w:t>
      </w:r>
      <w:r w:rsidRPr="002528EC">
        <w:t>всех</w:t>
      </w:r>
      <w:r>
        <w:t xml:space="preserve"> </w:t>
      </w:r>
      <w:r w:rsidRPr="002528EC">
        <w:t>команд</w:t>
      </w:r>
      <w:r>
        <w:t xml:space="preserve"> </w:t>
      </w:r>
      <w:r w:rsidRPr="002528EC">
        <w:t>процессора</w:t>
      </w:r>
      <w:r>
        <w:t xml:space="preserve"> </w:t>
      </w:r>
      <w:r w:rsidRPr="002528EC">
        <w:t>можно</w:t>
      </w:r>
      <w:r>
        <w:t xml:space="preserve"> </w:t>
      </w:r>
      <w:r w:rsidRPr="002528EC">
        <w:t>перейти</w:t>
      </w:r>
      <w:r>
        <w:t xml:space="preserve"> </w:t>
      </w:r>
      <w:r w:rsidRPr="002528EC">
        <w:t>к</w:t>
      </w:r>
      <w:r>
        <w:t xml:space="preserve"> </w:t>
      </w:r>
      <w:r w:rsidRPr="002528EC">
        <w:t>написанию</w:t>
      </w:r>
      <w:r>
        <w:t xml:space="preserve"> </w:t>
      </w:r>
      <w:r w:rsidRPr="002528EC">
        <w:t>программы</w:t>
      </w:r>
      <w:r>
        <w:t xml:space="preserve"> </w:t>
      </w:r>
      <w:r w:rsidRPr="002528EC">
        <w:t>на</w:t>
      </w:r>
      <w:r>
        <w:t xml:space="preserve"> </w:t>
      </w:r>
      <w:r w:rsidRPr="002528EC">
        <w:t>созданном</w:t>
      </w:r>
      <w:r>
        <w:t xml:space="preserve"> </w:t>
      </w:r>
      <w:r w:rsidRPr="002528EC">
        <w:t>языке</w:t>
      </w:r>
      <w:r>
        <w:t xml:space="preserve"> </w:t>
      </w:r>
      <w:r w:rsidRPr="002528EC">
        <w:t>команд.</w:t>
      </w:r>
      <w:r>
        <w:t xml:space="preserve"> </w:t>
      </w:r>
      <w:r w:rsidRPr="002528EC">
        <w:t>На</w:t>
      </w:r>
      <w:r>
        <w:t xml:space="preserve"> </w:t>
      </w:r>
      <w:r w:rsidRPr="002528EC">
        <w:t>вход</w:t>
      </w:r>
      <w:r>
        <w:t xml:space="preserve"> </w:t>
      </w:r>
      <w:r w:rsidRPr="002528EC">
        <w:t>подаются</w:t>
      </w:r>
      <w:r>
        <w:t xml:space="preserve"> </w:t>
      </w:r>
      <w:r w:rsidRPr="002528EC">
        <w:t>четыре</w:t>
      </w:r>
      <w:r>
        <w:t xml:space="preserve"> </w:t>
      </w:r>
      <w:r w:rsidRPr="002528EC">
        <w:t>числа</w:t>
      </w:r>
      <w:r>
        <w:t xml:space="preserve"> </w:t>
      </w:r>
      <w:r w:rsidRPr="002528EC">
        <w:t>—</w:t>
      </w:r>
      <w:r>
        <w:t xml:space="preserve"> </w:t>
      </w:r>
      <w:r w:rsidRPr="002528EC">
        <w:t>три</w:t>
      </w:r>
      <w:r>
        <w:t xml:space="preserve"> </w:t>
      </w:r>
      <w:r w:rsidRPr="002528EC">
        <w:t>элемента</w:t>
      </w:r>
      <w:r>
        <w:t xml:space="preserve"> </w:t>
      </w:r>
      <w:r w:rsidRPr="002528EC">
        <w:t>массива</w:t>
      </w:r>
      <w:r>
        <w:t xml:space="preserve"> </w:t>
      </w:r>
      <w:r w:rsidRPr="002528EC">
        <w:t>и</w:t>
      </w:r>
      <w:r>
        <w:t xml:space="preserve"> </w:t>
      </w:r>
      <w:r w:rsidRPr="002528EC">
        <w:t>его</w:t>
      </w:r>
      <w:r>
        <w:t xml:space="preserve"> </w:t>
      </w:r>
      <w:r w:rsidRPr="002528EC">
        <w:t>длина.</w:t>
      </w:r>
      <w:r>
        <w:t xml:space="preserve"> </w:t>
      </w:r>
      <w:r w:rsidRPr="002528EC">
        <w:t>Далее</w:t>
      </w:r>
      <w:r>
        <w:t xml:space="preserve"> </w:t>
      </w:r>
      <w:r w:rsidRPr="002528EC">
        <w:t>эта</w:t>
      </w:r>
      <w:r>
        <w:t xml:space="preserve"> </w:t>
      </w:r>
      <w:r w:rsidRPr="002528EC">
        <w:t>программа</w:t>
      </w:r>
      <w:r>
        <w:t xml:space="preserve"> </w:t>
      </w:r>
      <w:r w:rsidRPr="002528EC">
        <w:t>будет</w:t>
      </w:r>
      <w:r>
        <w:t xml:space="preserve"> </w:t>
      </w:r>
      <w:r w:rsidRPr="002528EC">
        <w:t>преобразована</w:t>
      </w:r>
      <w:r>
        <w:t xml:space="preserve"> </w:t>
      </w:r>
      <w:r w:rsidRPr="002528EC">
        <w:t>в</w:t>
      </w:r>
      <w:r>
        <w:t xml:space="preserve"> </w:t>
      </w:r>
      <w:r w:rsidRPr="002528EC">
        <w:t>двоичный</w:t>
      </w:r>
      <w:r>
        <w:t xml:space="preserve"> </w:t>
      </w:r>
      <w:r w:rsidRPr="002528EC">
        <w:t>код</w:t>
      </w:r>
      <w:r>
        <w:t xml:space="preserve"> </w:t>
      </w:r>
      <w:r w:rsidRPr="002528EC">
        <w:t>с</w:t>
      </w:r>
      <w:r>
        <w:t xml:space="preserve"> </w:t>
      </w:r>
      <w:r w:rsidRPr="002528EC">
        <w:t>помощью</w:t>
      </w:r>
      <w:r>
        <w:t xml:space="preserve"> </w:t>
      </w:r>
      <w:r w:rsidRPr="002528EC">
        <w:t>специального</w:t>
      </w:r>
      <w:r>
        <w:t xml:space="preserve"> </w:t>
      </w:r>
      <w:r w:rsidRPr="002528EC">
        <w:t>транслятора.</w:t>
      </w:r>
      <w:r>
        <w:t xml:space="preserve"> </w:t>
      </w:r>
      <w:r w:rsidRPr="002528EC">
        <w:t>По</w:t>
      </w:r>
      <w:r>
        <w:t xml:space="preserve"> </w:t>
      </w:r>
      <w:r w:rsidRPr="002528EC">
        <w:t>сути,</w:t>
      </w:r>
      <w:r>
        <w:t xml:space="preserve"> </w:t>
      </w:r>
      <w:r w:rsidRPr="002528EC">
        <w:t>она</w:t>
      </w:r>
      <w:r>
        <w:t xml:space="preserve"> </w:t>
      </w:r>
      <w:r w:rsidRPr="002528EC">
        <w:t>не</w:t>
      </w:r>
      <w:r>
        <w:t xml:space="preserve"> </w:t>
      </w:r>
      <w:r w:rsidRPr="002528EC">
        <w:t>отличается</w:t>
      </w:r>
      <w:r>
        <w:t xml:space="preserve"> </w:t>
      </w:r>
      <w:r w:rsidRPr="002528EC">
        <w:t>от</w:t>
      </w:r>
      <w:r>
        <w:t xml:space="preserve"> </w:t>
      </w:r>
      <w:r w:rsidRPr="002528EC">
        <w:t>программы,</w:t>
      </w:r>
      <w:r>
        <w:t xml:space="preserve"> </w:t>
      </w:r>
      <w:r w:rsidRPr="002528EC">
        <w:t>предназначенной</w:t>
      </w:r>
      <w:r>
        <w:t xml:space="preserve"> </w:t>
      </w:r>
      <w:r w:rsidRPr="002528EC">
        <w:t>для</w:t>
      </w:r>
      <w:r>
        <w:t xml:space="preserve"> </w:t>
      </w:r>
      <w:r w:rsidRPr="002528EC">
        <w:t>процессорного</w:t>
      </w:r>
      <w:r>
        <w:t xml:space="preserve"> </w:t>
      </w:r>
      <w:r w:rsidRPr="002528EC">
        <w:t>ядра</w:t>
      </w:r>
      <w:r>
        <w:t xml:space="preserve"> </w:t>
      </w:r>
      <w:r w:rsidRPr="002528EC">
        <w:t>без</w:t>
      </w:r>
      <w:r>
        <w:t xml:space="preserve"> </w:t>
      </w:r>
      <w:r w:rsidRPr="002528EC">
        <w:t>конвейера.</w:t>
      </w:r>
    </w:p>
    <w:p w14:paraId="7861D2CD" w14:textId="6B909BBE" w:rsidR="002528EC" w:rsidRPr="002528EC" w:rsidRDefault="002528EC" w:rsidP="002528EC">
      <w:r w:rsidRPr="002528EC">
        <w:t>Код</w:t>
      </w:r>
      <w:r>
        <w:t xml:space="preserve"> </w:t>
      </w:r>
      <w:r w:rsidRPr="002528EC">
        <w:t>программы</w:t>
      </w:r>
      <w:r>
        <w:t xml:space="preserve"> </w:t>
      </w:r>
      <w:r w:rsidRPr="002528EC">
        <w:t>приведён</w:t>
      </w:r>
      <w:r>
        <w:t xml:space="preserve"> </w:t>
      </w:r>
      <w:r w:rsidRPr="002528EC">
        <w:t>в</w:t>
      </w:r>
      <w:r>
        <w:t xml:space="preserve"> </w:t>
      </w:r>
      <w:r w:rsidRPr="002528EC">
        <w:t>Листинге</w:t>
      </w:r>
      <w:r>
        <w:t xml:space="preserve"> </w:t>
      </w:r>
      <w:r w:rsidRPr="002528EC">
        <w:t>2.1.</w:t>
      </w:r>
    </w:p>
    <w:p w14:paraId="6ED1A42A" w14:textId="5853EF8E" w:rsidR="002528EC" w:rsidRPr="002528EC" w:rsidRDefault="002528EC" w:rsidP="002528EC">
      <w:pPr>
        <w:pStyle w:val="af3"/>
      </w:pPr>
      <w:r w:rsidRPr="002528EC">
        <w:t>Листинг</w:t>
      </w:r>
      <w:r>
        <w:t xml:space="preserve"> </w:t>
      </w:r>
      <w:r w:rsidRPr="002528EC">
        <w:t>2.1</w:t>
      </w:r>
      <w:r>
        <w:t xml:space="preserve"> </w:t>
      </w:r>
      <w:r w:rsidRPr="002528EC">
        <w:t>—</w:t>
      </w:r>
      <w:r>
        <w:t xml:space="preserve"> </w:t>
      </w:r>
      <w:r w:rsidRPr="002528EC">
        <w:t>Ассемблерная</w:t>
      </w:r>
      <w:r>
        <w:t xml:space="preserve"> </w:t>
      </w:r>
      <w:r w:rsidRPr="002528EC">
        <w:t>программа</w:t>
      </w:r>
      <w:r>
        <w:t xml:space="preserve"> </w:t>
      </w:r>
    </w:p>
    <w:tbl>
      <w:tblPr>
        <w:tblStyle w:val="ae"/>
        <w:tblW w:w="9758" w:type="dxa"/>
        <w:tblLook w:val="04A0" w:firstRow="1" w:lastRow="0" w:firstColumn="1" w:lastColumn="0" w:noHBand="0" w:noVBand="1"/>
      </w:tblPr>
      <w:tblGrid>
        <w:gridCol w:w="9758"/>
      </w:tblGrid>
      <w:tr w:rsidR="002528EC" w:rsidRPr="002528EC" w14:paraId="6F1BB2C4" w14:textId="77777777" w:rsidTr="002528EC">
        <w:trPr>
          <w:trHeight w:val="4963"/>
        </w:trPr>
        <w:tc>
          <w:tcPr>
            <w:tcW w:w="97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7B93C3BC" w14:textId="55E18F0E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LTM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6EC8F376" w14:textId="5D65D453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LTM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7,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</w:p>
          <w:p w14:paraId="2E30F2ED" w14:textId="08926579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LTM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4,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26E427B8" w14:textId="7975A14B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LTM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3,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3;</w:t>
            </w:r>
            <w:proofErr w:type="gramEnd"/>
          </w:p>
          <w:p w14:paraId="19D48B79" w14:textId="0B5B53F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RTR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</w:p>
          <w:p w14:paraId="09F75B54" w14:textId="2CCD8113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MTR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3,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3;</w:t>
            </w:r>
            <w:proofErr w:type="gramEnd"/>
          </w:p>
          <w:p w14:paraId="71776C18" w14:textId="4C76A1A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JUMP_LESS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3,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21;</w:t>
            </w:r>
            <w:proofErr w:type="gramEnd"/>
          </w:p>
          <w:p w14:paraId="0D7AD8F8" w14:textId="69B9E176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MTRK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4,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3CE26C80" w14:textId="780C547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RTR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55692C23" w14:textId="7359D310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JUMP_LESS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18;</w:t>
            </w:r>
            <w:proofErr w:type="gramEnd"/>
          </w:p>
          <w:p w14:paraId="3ECF190D" w14:textId="75FAE0CB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SUB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6;</w:t>
            </w:r>
            <w:proofErr w:type="gramEnd"/>
          </w:p>
          <w:p w14:paraId="2A00D580" w14:textId="1A2D9957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MTRK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7,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6;</w:t>
            </w:r>
            <w:proofErr w:type="gramEnd"/>
          </w:p>
          <w:p w14:paraId="7D0B57CD" w14:textId="3AAB3A4E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JUMP_LESS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4,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7,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18;</w:t>
            </w:r>
            <w:proofErr w:type="gramEnd"/>
          </w:p>
          <w:p w14:paraId="6DA28D04" w14:textId="5CF83615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MTRK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8,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5;</w:t>
            </w:r>
            <w:proofErr w:type="gramEnd"/>
          </w:p>
          <w:p w14:paraId="1008C492" w14:textId="0814563F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RTMK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6,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8;</w:t>
            </w:r>
            <w:proofErr w:type="gramEnd"/>
          </w:p>
          <w:p w14:paraId="3B69E118" w14:textId="2FF4717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RTMK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7;</w:t>
            </w:r>
            <w:proofErr w:type="gramEnd"/>
          </w:p>
          <w:p w14:paraId="67ED1734" w14:textId="611D6D1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RTR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6;</w:t>
            </w:r>
            <w:proofErr w:type="gramEnd"/>
          </w:p>
          <w:p w14:paraId="0DA01CA8" w14:textId="4E7BC3F4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JMP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9;</w:t>
            </w:r>
            <w:proofErr w:type="gramEnd"/>
          </w:p>
          <w:p w14:paraId="527808AF" w14:textId="42F5EA73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RTMK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4;</w:t>
            </w:r>
            <w:proofErr w:type="gramEnd"/>
          </w:p>
          <w:p w14:paraId="61F20F7E" w14:textId="58CBFCC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SUM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1,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1E494086" w14:textId="40D199A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JMP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6;</w:t>
            </w:r>
            <w:proofErr w:type="gramEnd"/>
          </w:p>
          <w:p w14:paraId="37345E8A" w14:textId="7B3D0FCB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NOP;</w:t>
            </w:r>
          </w:p>
        </w:tc>
      </w:tr>
    </w:tbl>
    <w:p w14:paraId="6CEE2742" w14:textId="1888F9A7" w:rsidR="002528EC" w:rsidRDefault="002528EC" w:rsidP="002528EC">
      <w:pPr>
        <w:rPr>
          <w:lang w:val="en-US"/>
        </w:rPr>
      </w:pPr>
      <w:r w:rsidRPr="002528EC">
        <w:t>Проверим</w:t>
      </w:r>
      <w:r>
        <w:t xml:space="preserve"> </w:t>
      </w:r>
      <w:r w:rsidRPr="002528EC">
        <w:t>корректность</w:t>
      </w:r>
      <w:r>
        <w:t xml:space="preserve"> </w:t>
      </w:r>
      <w:r w:rsidRPr="002528EC">
        <w:t>работы</w:t>
      </w:r>
      <w:r>
        <w:t xml:space="preserve"> </w:t>
      </w:r>
      <w:r w:rsidRPr="002528EC">
        <w:t>программы</w:t>
      </w:r>
      <w:r>
        <w:t xml:space="preserve"> </w:t>
      </w:r>
      <w:r w:rsidRPr="002528EC">
        <w:t>с</w:t>
      </w:r>
      <w:r>
        <w:t xml:space="preserve"> </w:t>
      </w:r>
      <w:r w:rsidRPr="002528EC">
        <w:t>помощью</w:t>
      </w:r>
      <w:r>
        <w:t xml:space="preserve"> </w:t>
      </w:r>
      <w:r w:rsidRPr="002528EC">
        <w:t>эмулятора</w:t>
      </w:r>
      <w:r>
        <w:t xml:space="preserve"> </w:t>
      </w:r>
      <w:r w:rsidRPr="002528EC">
        <w:t>процессора,</w:t>
      </w:r>
      <w:r>
        <w:t xml:space="preserve"> </w:t>
      </w:r>
      <w:r w:rsidRPr="002528EC">
        <w:t>реализованного</w:t>
      </w:r>
      <w:r>
        <w:t xml:space="preserve"> </w:t>
      </w:r>
      <w:r w:rsidRPr="002528EC">
        <w:t>на</w:t>
      </w:r>
      <w:r>
        <w:t xml:space="preserve"> </w:t>
      </w:r>
      <w:r w:rsidRPr="002528EC">
        <w:t>языке</w:t>
      </w:r>
      <w:r>
        <w:t xml:space="preserve"> </w:t>
      </w:r>
      <w:r w:rsidRPr="002528EC">
        <w:t>высокого</w:t>
      </w:r>
      <w:r>
        <w:t xml:space="preserve"> </w:t>
      </w:r>
      <w:r w:rsidRPr="002528EC">
        <w:t>уровня</w:t>
      </w:r>
      <w:r>
        <w:t xml:space="preserve"> </w:t>
      </w:r>
      <w:r w:rsidRPr="002528EC">
        <w:t>[3].</w:t>
      </w:r>
      <w:r>
        <w:t xml:space="preserve"> </w:t>
      </w:r>
      <w:r w:rsidRPr="002528EC">
        <w:t>Результат</w:t>
      </w:r>
      <w:r>
        <w:t xml:space="preserve"> </w:t>
      </w:r>
      <w:r w:rsidRPr="002528EC">
        <w:t>его</w:t>
      </w:r>
      <w:r>
        <w:t xml:space="preserve"> </w:t>
      </w:r>
      <w:r w:rsidRPr="002528EC">
        <w:t>выполнения</w:t>
      </w:r>
      <w:r>
        <w:t xml:space="preserve"> </w:t>
      </w:r>
      <w:r w:rsidRPr="002528EC">
        <w:t>показан</w:t>
      </w:r>
      <w:r>
        <w:t xml:space="preserve"> </w:t>
      </w:r>
      <w:r w:rsidRPr="002528EC">
        <w:t>на</w:t>
      </w:r>
      <w:r>
        <w:t xml:space="preserve"> </w:t>
      </w:r>
      <w:r w:rsidRPr="002528EC">
        <w:t>Рисунке</w:t>
      </w:r>
      <w:r>
        <w:t xml:space="preserve"> </w:t>
      </w:r>
      <w:r w:rsidRPr="002528EC">
        <w:t>2.2.</w:t>
      </w:r>
    </w:p>
    <w:p w14:paraId="0ADF658D" w14:textId="0D9F747B" w:rsidR="002528EC" w:rsidRPr="002528EC" w:rsidRDefault="000C5446" w:rsidP="002528EC">
      <w:pPr>
        <w:pStyle w:val="af5"/>
        <w:rPr>
          <w:lang w:val="en-US"/>
        </w:rPr>
      </w:pPr>
      <w:r w:rsidRPr="000C5446">
        <w:rPr>
          <w:lang w:val="en-US"/>
        </w:rPr>
        <w:lastRenderedPageBreak/>
        <w:drawing>
          <wp:inline distT="0" distB="0" distL="0" distR="0" wp14:anchorId="3944531F" wp14:editId="0D35AE32">
            <wp:extent cx="4067743" cy="1276528"/>
            <wp:effectExtent l="0" t="0" r="9525" b="0"/>
            <wp:docPr id="133024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45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4D9E" w14:textId="30E1120A" w:rsidR="002528EC" w:rsidRPr="002528EC" w:rsidRDefault="002528EC" w:rsidP="002528EC">
      <w:pPr>
        <w:pStyle w:val="af5"/>
      </w:pPr>
      <w:r w:rsidRPr="002528EC">
        <w:t>Рисунок</w:t>
      </w:r>
      <w:r>
        <w:t xml:space="preserve"> </w:t>
      </w:r>
      <w:r w:rsidRPr="002528EC">
        <w:t>2.2</w:t>
      </w:r>
      <w:r>
        <w:t xml:space="preserve"> </w:t>
      </w:r>
      <w:r w:rsidRPr="002528EC">
        <w:t>—</w:t>
      </w:r>
      <w:r>
        <w:t xml:space="preserve"> </w:t>
      </w:r>
      <w:r w:rsidRPr="002528EC">
        <w:t>Результат</w:t>
      </w:r>
      <w:r>
        <w:t xml:space="preserve"> </w:t>
      </w:r>
      <w:r w:rsidRPr="002528EC">
        <w:t>работы</w:t>
      </w:r>
      <w:r>
        <w:t xml:space="preserve"> </w:t>
      </w:r>
      <w:r w:rsidRPr="002528EC">
        <w:t>эмулятора</w:t>
      </w:r>
    </w:p>
    <w:p w14:paraId="076506A4" w14:textId="64032EEB" w:rsidR="002528EC" w:rsidRPr="002528EC" w:rsidRDefault="002528EC" w:rsidP="002528EC">
      <w:r w:rsidRPr="002528EC">
        <w:t>Как</w:t>
      </w:r>
      <w:r>
        <w:t xml:space="preserve"> </w:t>
      </w:r>
      <w:r w:rsidRPr="002528EC">
        <w:t>видно,</w:t>
      </w:r>
      <w:r>
        <w:t xml:space="preserve"> </w:t>
      </w:r>
      <w:r w:rsidRPr="002528EC">
        <w:t>конвейер</w:t>
      </w:r>
      <w:r>
        <w:t xml:space="preserve"> </w:t>
      </w:r>
      <w:r w:rsidRPr="002528EC">
        <w:t>полностью</w:t>
      </w:r>
      <w:r>
        <w:t xml:space="preserve"> </w:t>
      </w:r>
      <w:r w:rsidRPr="002528EC">
        <w:t>заполнен</w:t>
      </w:r>
      <w:r>
        <w:t xml:space="preserve"> </w:t>
      </w:r>
      <w:r w:rsidRPr="002528EC">
        <w:t>командами</w:t>
      </w:r>
      <w:r>
        <w:t xml:space="preserve"> </w:t>
      </w:r>
      <w:r w:rsidRPr="002528EC">
        <w:t>NOP,</w:t>
      </w:r>
      <w:r>
        <w:t xml:space="preserve"> </w:t>
      </w:r>
      <w:r w:rsidRPr="002528EC">
        <w:t>что</w:t>
      </w:r>
      <w:r>
        <w:t xml:space="preserve"> </w:t>
      </w:r>
      <w:r w:rsidRPr="002528EC">
        <w:t>означает</w:t>
      </w:r>
      <w:r>
        <w:t xml:space="preserve"> </w:t>
      </w:r>
      <w:r w:rsidRPr="002528EC">
        <w:t>завершение</w:t>
      </w:r>
      <w:r>
        <w:t xml:space="preserve"> </w:t>
      </w:r>
      <w:r w:rsidRPr="002528EC">
        <w:t>работы</w:t>
      </w:r>
      <w:r>
        <w:t xml:space="preserve"> </w:t>
      </w:r>
      <w:r w:rsidRPr="002528EC">
        <w:t>процессора.</w:t>
      </w:r>
      <w:r>
        <w:t xml:space="preserve"> </w:t>
      </w:r>
      <w:r w:rsidRPr="002528EC">
        <w:t>В</w:t>
      </w:r>
      <w:r>
        <w:t xml:space="preserve"> </w:t>
      </w:r>
      <w:r w:rsidRPr="002528EC">
        <w:t>памяти</w:t>
      </w:r>
      <w:r>
        <w:t xml:space="preserve"> </w:t>
      </w:r>
      <w:r w:rsidRPr="002528EC">
        <w:t>находится</w:t>
      </w:r>
      <w:r>
        <w:t xml:space="preserve"> </w:t>
      </w:r>
      <w:r w:rsidRPr="002528EC">
        <w:t>отсортированный</w:t>
      </w:r>
      <w:r>
        <w:t xml:space="preserve"> </w:t>
      </w:r>
      <w:r w:rsidRPr="002528EC">
        <w:t>массив,</w:t>
      </w:r>
      <w:r>
        <w:t xml:space="preserve"> </w:t>
      </w:r>
      <w:r w:rsidRPr="002528EC">
        <w:t>при</w:t>
      </w:r>
      <w:r>
        <w:t xml:space="preserve"> </w:t>
      </w:r>
      <w:r w:rsidRPr="002528EC">
        <w:t>этом</w:t>
      </w:r>
      <w:r>
        <w:t xml:space="preserve"> </w:t>
      </w:r>
      <w:r w:rsidRPr="002528EC">
        <w:t>последний</w:t>
      </w:r>
      <w:r>
        <w:t xml:space="preserve"> </w:t>
      </w:r>
      <w:r w:rsidRPr="002528EC">
        <w:t>элемент</w:t>
      </w:r>
      <w:r>
        <w:t xml:space="preserve"> </w:t>
      </w:r>
      <w:r w:rsidRPr="002528EC">
        <w:t>—</w:t>
      </w:r>
      <w:r>
        <w:t xml:space="preserve"> </w:t>
      </w:r>
      <w:r w:rsidRPr="002528EC">
        <w:t>количество</w:t>
      </w:r>
      <w:r>
        <w:t xml:space="preserve"> </w:t>
      </w:r>
      <w:r w:rsidRPr="002528EC">
        <w:t>элементов</w:t>
      </w:r>
      <w:r>
        <w:t xml:space="preserve"> </w:t>
      </w:r>
      <w:r w:rsidRPr="002528EC">
        <w:t>исходного</w:t>
      </w:r>
      <w:r>
        <w:t xml:space="preserve"> </w:t>
      </w:r>
      <w:r w:rsidRPr="002528EC">
        <w:t>массива</w:t>
      </w:r>
      <w:r>
        <w:t xml:space="preserve"> </w:t>
      </w:r>
      <w:r w:rsidRPr="002528EC">
        <w:t>—</w:t>
      </w:r>
      <w:r>
        <w:t xml:space="preserve"> </w:t>
      </w:r>
      <w:r w:rsidRPr="002528EC">
        <w:t>остался</w:t>
      </w:r>
      <w:r>
        <w:t xml:space="preserve"> </w:t>
      </w:r>
      <w:r w:rsidRPr="002528EC">
        <w:t>неизменным.</w:t>
      </w:r>
    </w:p>
    <w:p w14:paraId="49BC7833" w14:textId="2E19607B" w:rsidR="002528EC" w:rsidRPr="002528EC" w:rsidRDefault="002528EC" w:rsidP="002528EC">
      <w:r w:rsidRPr="002528EC">
        <w:t>Следовательно,</w:t>
      </w:r>
      <w:r>
        <w:t xml:space="preserve"> </w:t>
      </w:r>
      <w:r w:rsidRPr="002528EC">
        <w:t>программа</w:t>
      </w:r>
      <w:r>
        <w:t xml:space="preserve"> </w:t>
      </w:r>
      <w:r w:rsidRPr="002528EC">
        <w:t>работает</w:t>
      </w:r>
      <w:r>
        <w:t xml:space="preserve"> </w:t>
      </w:r>
      <w:r w:rsidRPr="002528EC">
        <w:t>корректно,</w:t>
      </w:r>
      <w:r>
        <w:t xml:space="preserve"> </w:t>
      </w:r>
      <w:r w:rsidRPr="002528EC">
        <w:t>и</w:t>
      </w:r>
      <w:r>
        <w:t xml:space="preserve"> </w:t>
      </w:r>
      <w:r w:rsidRPr="002528EC">
        <w:t>можно</w:t>
      </w:r>
      <w:r>
        <w:t xml:space="preserve"> </w:t>
      </w:r>
      <w:r w:rsidRPr="002528EC">
        <w:t>переходить</w:t>
      </w:r>
      <w:r>
        <w:t xml:space="preserve"> </w:t>
      </w:r>
      <w:r w:rsidRPr="002528EC">
        <w:t>к</w:t>
      </w:r>
      <w:r>
        <w:t xml:space="preserve"> </w:t>
      </w:r>
      <w:r w:rsidRPr="002528EC">
        <w:t>описанию</w:t>
      </w:r>
      <w:r>
        <w:t xml:space="preserve"> </w:t>
      </w:r>
      <w:r w:rsidRPr="002528EC">
        <w:t>процессора</w:t>
      </w:r>
      <w:r>
        <w:t xml:space="preserve"> </w:t>
      </w:r>
      <w:r w:rsidRPr="002528EC">
        <w:t>на</w:t>
      </w:r>
      <w:r>
        <w:t xml:space="preserve"> </w:t>
      </w:r>
      <w:proofErr w:type="spellStart"/>
      <w:r w:rsidRPr="002528EC">
        <w:t>Verilog</w:t>
      </w:r>
      <w:proofErr w:type="spellEnd"/>
      <w:r>
        <w:t xml:space="preserve"> </w:t>
      </w:r>
      <w:r w:rsidRPr="002528EC">
        <w:t>[4].</w:t>
      </w:r>
    </w:p>
    <w:p w14:paraId="7B6640FD" w14:textId="59C7B5A3" w:rsidR="002528EC" w:rsidRDefault="002528EC" w:rsidP="002528EC">
      <w:pPr>
        <w:pStyle w:val="2"/>
        <w:rPr>
          <w:lang w:val="en-US"/>
        </w:rPr>
      </w:pPr>
      <w:bookmarkStart w:id="6" w:name="_Toc216467571"/>
      <w:r w:rsidRPr="002528EC">
        <w:t>Описание</w:t>
      </w:r>
      <w:r>
        <w:t xml:space="preserve"> </w:t>
      </w:r>
      <w:r w:rsidRPr="002528EC">
        <w:t>процессора</w:t>
      </w:r>
      <w:r>
        <w:t xml:space="preserve"> </w:t>
      </w:r>
      <w:r w:rsidRPr="002528EC">
        <w:t>на</w:t>
      </w:r>
      <w:r>
        <w:t xml:space="preserve"> </w:t>
      </w:r>
      <w:proofErr w:type="spellStart"/>
      <w:r w:rsidRPr="002528EC">
        <w:t>Verilog</w:t>
      </w:r>
      <w:bookmarkEnd w:id="6"/>
      <w:proofErr w:type="spellEnd"/>
    </w:p>
    <w:p w14:paraId="7488EF8E" w14:textId="703B714B" w:rsidR="002528EC" w:rsidRDefault="002528EC" w:rsidP="002528EC">
      <w:r>
        <w:t>Описание</w:t>
      </w:r>
      <w:r>
        <w:t xml:space="preserve"> </w:t>
      </w:r>
      <w:r>
        <w:t>процессора</w:t>
      </w:r>
      <w:r>
        <w:t xml:space="preserve"> </w:t>
      </w:r>
      <w:r>
        <w:t>на</w:t>
      </w:r>
      <w:r>
        <w:t xml:space="preserve"> </w:t>
      </w:r>
      <w:r>
        <w:rPr>
          <w:lang w:val="en-US"/>
        </w:rPr>
        <w:t>Verilog</w:t>
      </w:r>
      <w:r>
        <w:t xml:space="preserve"> </w:t>
      </w:r>
      <w:r>
        <w:t>представлено</w:t>
      </w:r>
      <w:r>
        <w:t xml:space="preserve"> </w:t>
      </w:r>
      <w:r>
        <w:t>в</w:t>
      </w:r>
      <w:r>
        <w:t xml:space="preserve"> </w:t>
      </w:r>
      <w:r>
        <w:t>Листинге</w:t>
      </w:r>
      <w:r>
        <w:t xml:space="preserve"> </w:t>
      </w:r>
      <w:r>
        <w:t>2.2.</w:t>
      </w:r>
    </w:p>
    <w:p w14:paraId="55CCEE0A" w14:textId="39E714D5" w:rsidR="002528EC" w:rsidRPr="002528EC" w:rsidRDefault="002528EC" w:rsidP="002528EC">
      <w:pPr>
        <w:pStyle w:val="af3"/>
      </w:pPr>
      <w:r w:rsidRPr="002528EC">
        <w:t>Листинг</w:t>
      </w:r>
      <w:r>
        <w:t xml:space="preserve"> </w:t>
      </w:r>
      <w:r w:rsidRPr="002528EC">
        <w:t>2.2</w:t>
      </w:r>
      <w:r>
        <w:t xml:space="preserve"> </w:t>
      </w:r>
      <w:r w:rsidRPr="002528EC">
        <w:t>—</w:t>
      </w:r>
      <w:r>
        <w:t xml:space="preserve"> </w:t>
      </w:r>
      <w:r w:rsidRPr="002528EC">
        <w:t>Описание</w:t>
      </w:r>
      <w:r>
        <w:t xml:space="preserve"> </w:t>
      </w:r>
      <w:r w:rsidRPr="002528EC">
        <w:t>процессора</w:t>
      </w:r>
      <w:r>
        <w:t xml:space="preserve"> </w:t>
      </w:r>
      <w:r w:rsidRPr="002528EC">
        <w:t>на</w:t>
      </w:r>
      <w:r>
        <w:t xml:space="preserve"> </w:t>
      </w:r>
      <w:r w:rsidRPr="002528EC">
        <w:rPr>
          <w:lang w:val="en-US"/>
        </w:rPr>
        <w:t>Verilog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528EC" w14:paraId="49B4F09A" w14:textId="77777777" w:rsidTr="002528EC">
        <w:tc>
          <w:tcPr>
            <w:tcW w:w="9628" w:type="dxa"/>
          </w:tcPr>
          <w:p w14:paraId="71BE218A" w14:textId="3DE73BD9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`timescale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1ns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1ps</w:t>
            </w:r>
          </w:p>
          <w:p w14:paraId="2619B0BB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429DCAAD" w14:textId="09BB334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module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CPU_pipeline</w:t>
            </w:r>
            <w:proofErr w:type="spellEnd"/>
            <w:r w:rsidRPr="002528EC">
              <w:rPr>
                <w:lang w:val="en-US"/>
              </w:rPr>
              <w:t>_</w:t>
            </w:r>
            <w:proofErr w:type="gramStart"/>
            <w:r w:rsidRPr="002528EC">
              <w:t>с</w:t>
            </w:r>
            <w:r w:rsidRPr="002528EC">
              <w:rPr>
                <w:lang w:val="en-US"/>
              </w:rPr>
              <w:t>(</w:t>
            </w:r>
            <w:proofErr w:type="gramEnd"/>
          </w:p>
          <w:p w14:paraId="3A753965" w14:textId="6C924D62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r w:rsidRPr="002528EC">
              <w:t>input</w:t>
            </w:r>
            <w:proofErr w:type="spellEnd"/>
            <w:r>
              <w:t xml:space="preserve"> </w:t>
            </w:r>
            <w:proofErr w:type="spellStart"/>
            <w:r w:rsidRPr="002528EC">
              <w:t>clk</w:t>
            </w:r>
            <w:proofErr w:type="spellEnd"/>
            <w:r w:rsidRPr="002528EC">
              <w:t>,</w:t>
            </w:r>
            <w:r>
              <w:t xml:space="preserve"> </w:t>
            </w:r>
            <w:proofErr w:type="spellStart"/>
            <w:r w:rsidRPr="002528EC">
              <w:t>reset</w:t>
            </w:r>
            <w:proofErr w:type="spellEnd"/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тактовый</w:t>
            </w:r>
            <w:r>
              <w:t xml:space="preserve"> </w:t>
            </w:r>
            <w:r w:rsidRPr="002528EC">
              <w:t>сигнал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асинхронный</w:t>
            </w:r>
            <w:r>
              <w:t xml:space="preserve"> </w:t>
            </w:r>
            <w:r w:rsidRPr="002528EC">
              <w:t>(или</w:t>
            </w:r>
            <w:r>
              <w:t xml:space="preserve"> </w:t>
            </w:r>
            <w:r w:rsidRPr="002528EC">
              <w:t>синхронный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сбросу)</w:t>
            </w:r>
            <w:r>
              <w:t xml:space="preserve"> </w:t>
            </w:r>
            <w:r w:rsidRPr="002528EC">
              <w:t>сброс.</w:t>
            </w:r>
          </w:p>
          <w:p w14:paraId="3E27BCC5" w14:textId="77777777" w:rsidR="002528EC" w:rsidRPr="002528EC" w:rsidRDefault="002528EC" w:rsidP="002528EC">
            <w:pPr>
              <w:pStyle w:val="af4"/>
            </w:pPr>
            <w:r w:rsidRPr="002528EC">
              <w:t>);</w:t>
            </w:r>
          </w:p>
          <w:p w14:paraId="1581ACAF" w14:textId="77777777" w:rsidR="002528EC" w:rsidRPr="002528EC" w:rsidRDefault="002528EC" w:rsidP="002528EC">
            <w:pPr>
              <w:pStyle w:val="af4"/>
            </w:pPr>
          </w:p>
          <w:p w14:paraId="2ACA6442" w14:textId="1FF10E10" w:rsidR="002528EC" w:rsidRPr="002528EC" w:rsidRDefault="002528EC" w:rsidP="002528EC">
            <w:pPr>
              <w:pStyle w:val="af4"/>
            </w:pPr>
            <w:proofErr w:type="spellStart"/>
            <w:r w:rsidRPr="002528EC">
              <w:t>localparam</w:t>
            </w:r>
            <w:proofErr w:type="spellEnd"/>
            <w:r>
              <w:t xml:space="preserve"> </w:t>
            </w:r>
            <w:r w:rsidRPr="002528EC">
              <w:t>WORD_SIZE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10;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длина</w:t>
            </w:r>
            <w:r>
              <w:t xml:space="preserve"> </w:t>
            </w:r>
            <w:proofErr w:type="gramStart"/>
            <w:r w:rsidRPr="002528EC">
              <w:t>переменной</w:t>
            </w:r>
            <w:proofErr w:type="gramEnd"/>
            <w:r>
              <w:t xml:space="preserve"> </w:t>
            </w:r>
            <w:r w:rsidRPr="002528EC">
              <w:t>которую</w:t>
            </w:r>
            <w:r>
              <w:t xml:space="preserve"> </w:t>
            </w:r>
            <w:r w:rsidRPr="002528EC">
              <w:t>записываем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MEM</w:t>
            </w:r>
            <w:r>
              <w:t xml:space="preserve"> </w:t>
            </w:r>
            <w:r w:rsidRPr="002528EC">
              <w:t>(бит</w:t>
            </w:r>
            <w:r>
              <w:t xml:space="preserve"> </w:t>
            </w:r>
            <w:r w:rsidRPr="002528EC">
              <w:t>ширины</w:t>
            </w:r>
            <w:r>
              <w:t xml:space="preserve"> </w:t>
            </w:r>
            <w:r w:rsidRPr="002528EC">
              <w:t>данных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регистров)</w:t>
            </w:r>
          </w:p>
          <w:p w14:paraId="3174F1AC" w14:textId="677D212B" w:rsidR="002528EC" w:rsidRPr="002528EC" w:rsidRDefault="002528EC" w:rsidP="002528EC">
            <w:pPr>
              <w:pStyle w:val="af4"/>
            </w:pPr>
            <w:proofErr w:type="spellStart"/>
            <w:r w:rsidRPr="002528EC">
              <w:t>localparam</w:t>
            </w:r>
            <w:proofErr w:type="spellEnd"/>
            <w:r>
              <w:t xml:space="preserve"> </w:t>
            </w:r>
            <w:r w:rsidRPr="002528EC">
              <w:t>CMD_SIZE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24;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общая</w:t>
            </w:r>
            <w:r>
              <w:t xml:space="preserve"> </w:t>
            </w:r>
            <w:r w:rsidRPr="002528EC">
              <w:t>длина</w:t>
            </w:r>
            <w:r>
              <w:t xml:space="preserve"> </w:t>
            </w:r>
            <w:r w:rsidRPr="002528EC">
              <w:t>командной</w:t>
            </w:r>
            <w:r>
              <w:t xml:space="preserve"> </w:t>
            </w:r>
            <w:r w:rsidRPr="002528EC">
              <w:t>строки</w:t>
            </w:r>
            <w:r>
              <w:t xml:space="preserve"> </w:t>
            </w:r>
            <w:r w:rsidRPr="002528EC">
              <w:t>(в</w:t>
            </w:r>
            <w:r>
              <w:t xml:space="preserve"> </w:t>
            </w:r>
            <w:r w:rsidRPr="002528EC">
              <w:t>битах)</w:t>
            </w:r>
          </w:p>
          <w:p w14:paraId="6E682813" w14:textId="2BFE3E64" w:rsidR="002528EC" w:rsidRPr="002528EC" w:rsidRDefault="002528EC" w:rsidP="002528EC">
            <w:pPr>
              <w:pStyle w:val="af4"/>
            </w:pPr>
            <w:proofErr w:type="spellStart"/>
            <w:r w:rsidRPr="002528EC">
              <w:t>localparam</w:t>
            </w:r>
            <w:proofErr w:type="spellEnd"/>
            <w:r>
              <w:t xml:space="preserve"> </w:t>
            </w:r>
            <w:r w:rsidRPr="002528EC">
              <w:t>PROG_SIZE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1024;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максимальное</w:t>
            </w:r>
            <w:r>
              <w:t xml:space="preserve"> </w:t>
            </w:r>
            <w:r w:rsidRPr="002528EC">
              <w:t>количество</w:t>
            </w:r>
            <w:r>
              <w:t xml:space="preserve"> </w:t>
            </w:r>
            <w:r w:rsidRPr="002528EC">
              <w:t>строк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программе,</w:t>
            </w:r>
            <w:r>
              <w:t xml:space="preserve"> </w:t>
            </w:r>
            <w:r w:rsidRPr="002528EC">
              <w:t>максимальное</w:t>
            </w:r>
            <w:r>
              <w:t xml:space="preserve"> </w:t>
            </w:r>
            <w:r w:rsidRPr="002528EC">
              <w:t>количество</w:t>
            </w:r>
            <w:r>
              <w:t xml:space="preserve"> </w:t>
            </w:r>
            <w:r w:rsidRPr="002528EC">
              <w:t>команд</w:t>
            </w:r>
          </w:p>
          <w:p w14:paraId="2CD663E1" w14:textId="27C88EE4" w:rsidR="002528EC" w:rsidRPr="002528EC" w:rsidRDefault="002528EC" w:rsidP="002528EC">
            <w:pPr>
              <w:pStyle w:val="af4"/>
            </w:pPr>
            <w:proofErr w:type="spellStart"/>
            <w:r w:rsidRPr="002528EC">
              <w:t>localparam</w:t>
            </w:r>
            <w:proofErr w:type="spellEnd"/>
            <w:r>
              <w:t xml:space="preserve"> </w:t>
            </w:r>
            <w:r w:rsidRPr="002528EC">
              <w:t>RF_SIZE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16;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количество</w:t>
            </w:r>
            <w:r>
              <w:t xml:space="preserve"> </w:t>
            </w:r>
            <w:r w:rsidRPr="002528EC">
              <w:t>регистров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регистр-файле</w:t>
            </w:r>
            <w:r>
              <w:t xml:space="preserve"> </w:t>
            </w:r>
            <w:r w:rsidRPr="002528EC">
              <w:t>процессора</w:t>
            </w:r>
            <w:r>
              <w:t xml:space="preserve"> </w:t>
            </w:r>
          </w:p>
          <w:p w14:paraId="37C275B2" w14:textId="436D6F33" w:rsidR="002528EC" w:rsidRPr="002528EC" w:rsidRDefault="002528EC" w:rsidP="002528EC">
            <w:pPr>
              <w:pStyle w:val="af4"/>
            </w:pPr>
            <w:proofErr w:type="spellStart"/>
            <w:r w:rsidRPr="002528EC">
              <w:t>localparam</w:t>
            </w:r>
            <w:proofErr w:type="spellEnd"/>
            <w:r>
              <w:t xml:space="preserve"> </w:t>
            </w:r>
            <w:r w:rsidRPr="002528EC">
              <w:t>RF_ADR_SIZE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$clog2(RF_SIZE);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длина</w:t>
            </w:r>
            <w:r>
              <w:t xml:space="preserve"> </w:t>
            </w:r>
            <w:r w:rsidRPr="002528EC">
              <w:t>адреса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r w:rsidRPr="002528EC">
              <w:t>(число</w:t>
            </w:r>
            <w:r>
              <w:t xml:space="preserve"> </w:t>
            </w:r>
            <w:r w:rsidRPr="002528EC">
              <w:t>бит)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индексирования</w:t>
            </w:r>
            <w:r>
              <w:t xml:space="preserve"> </w:t>
            </w:r>
            <w:r w:rsidRPr="002528EC">
              <w:t>RF</w:t>
            </w:r>
          </w:p>
          <w:p w14:paraId="3A2A0807" w14:textId="0E9E0596" w:rsidR="002528EC" w:rsidRPr="002528EC" w:rsidRDefault="002528EC" w:rsidP="002528EC">
            <w:pPr>
              <w:pStyle w:val="af4"/>
            </w:pPr>
            <w:proofErr w:type="spellStart"/>
            <w:r w:rsidRPr="002528EC">
              <w:t>localparam</w:t>
            </w:r>
            <w:proofErr w:type="spellEnd"/>
            <w:r>
              <w:t xml:space="preserve"> </w:t>
            </w:r>
            <w:r w:rsidRPr="002528EC">
              <w:t>DATA_MEM_SIZE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1024;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максимальное</w:t>
            </w:r>
            <w:r>
              <w:t xml:space="preserve"> </w:t>
            </w:r>
            <w:r w:rsidRPr="002528EC">
              <w:t>количество</w:t>
            </w:r>
            <w:r>
              <w:t xml:space="preserve"> </w:t>
            </w:r>
            <w:r w:rsidRPr="002528EC">
              <w:t>переменных</w:t>
            </w:r>
            <w:r>
              <w:t xml:space="preserve"> </w:t>
            </w:r>
            <w:r w:rsidRPr="002528EC">
              <w:t>хранимых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MEM</w:t>
            </w:r>
            <w:r>
              <w:t xml:space="preserve"> </w:t>
            </w:r>
            <w:r w:rsidRPr="002528EC">
              <w:t>памяти</w:t>
            </w:r>
            <w:r>
              <w:t xml:space="preserve">  </w:t>
            </w:r>
          </w:p>
          <w:p w14:paraId="7982D0A0" w14:textId="74BC9A46" w:rsidR="002528EC" w:rsidRPr="002528EC" w:rsidRDefault="002528EC" w:rsidP="002528EC">
            <w:pPr>
              <w:pStyle w:val="af4"/>
            </w:pPr>
            <w:proofErr w:type="spellStart"/>
            <w:r w:rsidRPr="002528EC">
              <w:t>localparam</w:t>
            </w:r>
            <w:proofErr w:type="spellEnd"/>
            <w:r>
              <w:t xml:space="preserve"> </w:t>
            </w:r>
            <w:r w:rsidRPr="002528EC">
              <w:t>DATA_MEM_ADR_SIZE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$clog2(DATA_MEM_SIZE);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длина</w:t>
            </w:r>
            <w:r>
              <w:t xml:space="preserve"> </w:t>
            </w:r>
            <w:r w:rsidRPr="002528EC">
              <w:t>адреса</w:t>
            </w:r>
            <w:r>
              <w:t xml:space="preserve"> </w:t>
            </w:r>
            <w:r w:rsidRPr="002528EC">
              <w:t>числа</w:t>
            </w:r>
            <w:r>
              <w:t xml:space="preserve"> </w:t>
            </w:r>
            <w:r w:rsidRPr="002528EC">
              <w:t>хранящегося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MEM</w:t>
            </w:r>
            <w:r>
              <w:t xml:space="preserve"> </w:t>
            </w:r>
          </w:p>
          <w:p w14:paraId="2A8A9365" w14:textId="0A0A1D45" w:rsidR="002528EC" w:rsidRPr="002528EC" w:rsidRDefault="002528EC" w:rsidP="002528EC">
            <w:pPr>
              <w:pStyle w:val="af4"/>
            </w:pPr>
            <w:proofErr w:type="spellStart"/>
            <w:r w:rsidRPr="002528EC">
              <w:t>localparam</w:t>
            </w:r>
            <w:proofErr w:type="spellEnd"/>
            <w:r>
              <w:t xml:space="preserve"> </w:t>
            </w:r>
            <w:r w:rsidRPr="002528EC">
              <w:t>COP_SIZE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4;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длина</w:t>
            </w:r>
            <w:r>
              <w:t xml:space="preserve"> </w:t>
            </w:r>
            <w:r w:rsidRPr="002528EC">
              <w:t>представления</w:t>
            </w:r>
            <w:r>
              <w:t xml:space="preserve"> </w:t>
            </w:r>
            <w:r w:rsidRPr="002528EC">
              <w:t>команды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двоичном</w:t>
            </w:r>
            <w:r>
              <w:t xml:space="preserve"> </w:t>
            </w:r>
            <w:r w:rsidRPr="002528EC">
              <w:t>виде,</w:t>
            </w:r>
            <w:r>
              <w:t xml:space="preserve"> </w:t>
            </w:r>
            <w:r w:rsidRPr="002528EC">
              <w:t>без</w:t>
            </w:r>
            <w:r>
              <w:t xml:space="preserve"> </w:t>
            </w:r>
            <w:r w:rsidRPr="002528EC">
              <w:t>аргументов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opcode</w:t>
            </w:r>
            <w:proofErr w:type="spellEnd"/>
            <w:r>
              <w:t xml:space="preserve"> </w:t>
            </w:r>
            <w:proofErr w:type="spellStart"/>
            <w:r w:rsidRPr="002528EC">
              <w:t>width</w:t>
            </w:r>
            <w:proofErr w:type="spellEnd"/>
            <w:r w:rsidRPr="002528EC">
              <w:t>)</w:t>
            </w:r>
          </w:p>
          <w:p w14:paraId="21455A8B" w14:textId="72A96090" w:rsidR="002528EC" w:rsidRPr="002528EC" w:rsidRDefault="002528EC" w:rsidP="002528EC">
            <w:pPr>
              <w:pStyle w:val="af4"/>
            </w:pPr>
            <w:proofErr w:type="spellStart"/>
            <w:r w:rsidRPr="002528EC">
              <w:t>localparam</w:t>
            </w:r>
            <w:proofErr w:type="spellEnd"/>
            <w:r>
              <w:t xml:space="preserve"> </w:t>
            </w:r>
            <w:r w:rsidRPr="002528EC">
              <w:t>PROG_ADR_SIZE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$clog2(PROG_SIZE);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длина</w:t>
            </w:r>
            <w:r>
              <w:t xml:space="preserve"> </w:t>
            </w:r>
            <w:r w:rsidRPr="002528EC">
              <w:t>номера</w:t>
            </w:r>
            <w:r>
              <w:t xml:space="preserve"> </w:t>
            </w:r>
            <w:r w:rsidRPr="002528EC">
              <w:t>строки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памяти</w:t>
            </w:r>
            <w:r>
              <w:t xml:space="preserve"> </w:t>
            </w:r>
            <w:r w:rsidRPr="002528EC">
              <w:t>команд</w:t>
            </w:r>
            <w:r>
              <w:t xml:space="preserve"> </w:t>
            </w:r>
            <w:r w:rsidRPr="002528EC">
              <w:t>(PC</w:t>
            </w:r>
            <w:r>
              <w:t xml:space="preserve"> </w:t>
            </w:r>
            <w:proofErr w:type="spellStart"/>
            <w:r w:rsidRPr="002528EC">
              <w:t>width</w:t>
            </w:r>
            <w:proofErr w:type="spellEnd"/>
            <w:r w:rsidRPr="002528EC">
              <w:t>)</w:t>
            </w:r>
          </w:p>
          <w:p w14:paraId="7CAF3998" w14:textId="77777777" w:rsidR="002528EC" w:rsidRPr="002528EC" w:rsidRDefault="002528EC" w:rsidP="002528EC">
            <w:pPr>
              <w:pStyle w:val="af4"/>
            </w:pPr>
          </w:p>
          <w:p w14:paraId="694177C6" w14:textId="49CCF190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spellStart"/>
            <w:r w:rsidRPr="002528EC">
              <w:rPr>
                <w:lang w:val="en-US"/>
              </w:rPr>
              <w:t>localparam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0F9CD501" w14:textId="4FD6754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NOP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LTM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3,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SUB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4,</w:t>
            </w:r>
            <w:r>
              <w:rPr>
                <w:lang w:val="en-US"/>
              </w:rPr>
              <w:t xml:space="preserve"> </w:t>
            </w:r>
          </w:p>
          <w:p w14:paraId="0EA43453" w14:textId="38E27CA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JUMP_LESS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5,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6,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RTMK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7,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JUMP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8,</w:t>
            </w:r>
          </w:p>
          <w:p w14:paraId="4C780707" w14:textId="5BBFB9A5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</w:t>
            </w:r>
            <w:r w:rsidRPr="002528EC">
              <w:t>SUM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9;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перечисление</w:t>
            </w:r>
            <w:r>
              <w:t xml:space="preserve"> </w:t>
            </w:r>
            <w:r w:rsidRPr="002528EC">
              <w:t>операций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opcode</w:t>
            </w:r>
            <w:proofErr w:type="spellEnd"/>
            <w:r>
              <w:t xml:space="preserve"> </w:t>
            </w:r>
            <w:r w:rsidRPr="002528EC">
              <w:t>значения).</w:t>
            </w:r>
            <w:r>
              <w:t xml:space="preserve"> </w:t>
            </w:r>
            <w:r w:rsidRPr="002528EC">
              <w:t>Каждому</w:t>
            </w:r>
            <w:r>
              <w:t xml:space="preserve"> </w:t>
            </w:r>
            <w:r w:rsidRPr="002528EC">
              <w:t>присвоен</w:t>
            </w:r>
            <w:r>
              <w:t xml:space="preserve"> </w:t>
            </w:r>
            <w:r w:rsidRPr="002528EC">
              <w:t>числовой</w:t>
            </w:r>
            <w:r>
              <w:t xml:space="preserve"> </w:t>
            </w:r>
            <w:r w:rsidRPr="002528EC">
              <w:t>код.</w:t>
            </w:r>
          </w:p>
          <w:p w14:paraId="33B27E32" w14:textId="77777777" w:rsidR="002528EC" w:rsidRPr="002528EC" w:rsidRDefault="002528EC" w:rsidP="002528EC">
            <w:pPr>
              <w:pStyle w:val="af4"/>
            </w:pPr>
          </w:p>
          <w:p w14:paraId="61A01828" w14:textId="04790111" w:rsidR="002528EC" w:rsidRPr="002528EC" w:rsidRDefault="002528EC" w:rsidP="002528EC">
            <w:pPr>
              <w:pStyle w:val="af4"/>
            </w:pPr>
            <w:r w:rsidRPr="002528EC">
              <w:lastRenderedPageBreak/>
              <w:t>//</w:t>
            </w:r>
            <w:r>
              <w:t xml:space="preserve"> </w:t>
            </w:r>
            <w:r w:rsidRPr="002528EC">
              <w:t>Регистр-файл:</w:t>
            </w:r>
            <w:r>
              <w:t xml:space="preserve"> </w:t>
            </w:r>
            <w:r w:rsidRPr="002528EC">
              <w:t>RF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массив</w:t>
            </w:r>
            <w:r>
              <w:t xml:space="preserve"> </w:t>
            </w:r>
            <w:r w:rsidRPr="002528EC">
              <w:t>слов</w:t>
            </w:r>
            <w:r>
              <w:t xml:space="preserve"> </w:t>
            </w:r>
            <w:r w:rsidRPr="002528EC">
              <w:t>ширины</w:t>
            </w:r>
            <w:r>
              <w:t xml:space="preserve"> </w:t>
            </w:r>
            <w:r w:rsidRPr="002528EC">
              <w:t>WORD_SIZE,</w:t>
            </w:r>
            <w:r>
              <w:t xml:space="preserve"> </w:t>
            </w:r>
            <w:r w:rsidRPr="002528EC">
              <w:t>индексы</w:t>
            </w:r>
            <w:r>
              <w:t xml:space="preserve"> </w:t>
            </w:r>
            <w:proofErr w:type="gramStart"/>
            <w:r w:rsidRPr="002528EC">
              <w:t>0..</w:t>
            </w:r>
            <w:proofErr w:type="gramEnd"/>
            <w:r w:rsidRPr="002528EC">
              <w:t>RF_SIZE-1</w:t>
            </w:r>
          </w:p>
          <w:p w14:paraId="55CBA81F" w14:textId="52075F7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[WORD_SIZE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</w:t>
            </w:r>
            <w:proofErr w:type="gramStart"/>
            <w:r w:rsidRPr="002528EC"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00FD9531" w14:textId="72144C36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Память</w:t>
            </w:r>
            <w:r>
              <w:rPr>
                <w:lang w:val="en-US"/>
              </w:rPr>
              <w:t xml:space="preserve"> </w:t>
            </w:r>
            <w:r w:rsidRPr="002528EC">
              <w:t>данных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MEM_DATA</w:t>
            </w:r>
          </w:p>
          <w:p w14:paraId="1B5129CE" w14:textId="06CF7026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[WORD_SIZE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MEM_DATA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</w:t>
            </w:r>
            <w:proofErr w:type="gramStart"/>
            <w:r w:rsidRPr="002528EC"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DATA_MEM_SIZE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13BD95BD" w14:textId="6911AD8B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Память</w:t>
            </w:r>
            <w:r>
              <w:rPr>
                <w:lang w:val="en-US"/>
              </w:rPr>
              <w:t xml:space="preserve"> </w:t>
            </w:r>
            <w:r w:rsidRPr="002528EC">
              <w:t>команд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</w:t>
            </w:r>
            <w:r w:rsidRPr="002528EC">
              <w:t>загружаемая</w:t>
            </w:r>
            <w:r>
              <w:rPr>
                <w:lang w:val="en-US"/>
              </w:rPr>
              <w:t xml:space="preserve"> </w:t>
            </w:r>
            <w:r w:rsidRPr="002528EC">
              <w:t>программа</w:t>
            </w:r>
            <w:r w:rsidRPr="002528EC">
              <w:rPr>
                <w:lang w:val="en-US"/>
              </w:rPr>
              <w:t>)</w:t>
            </w:r>
          </w:p>
          <w:p w14:paraId="6B2620BA" w14:textId="1054878F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[CMD_</w:t>
            </w:r>
            <w:proofErr w:type="gramStart"/>
            <w:r w:rsidRPr="002528EC">
              <w:rPr>
                <w:lang w:val="en-US"/>
              </w:rPr>
              <w:t>SIZE</w:t>
            </w:r>
            <w:r>
              <w:rPr>
                <w:lang w:val="en-US"/>
              </w:rPr>
              <w:t xml:space="preserve">  </w:t>
            </w:r>
            <w:r w:rsidRPr="002528EC">
              <w:rPr>
                <w:lang w:val="en-US"/>
              </w:rPr>
              <w:t>-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PROG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</w:t>
            </w:r>
            <w:proofErr w:type="gramStart"/>
            <w:r w:rsidRPr="002528EC"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PROG_SIZE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1];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Загружаемая</w:t>
            </w:r>
            <w:r>
              <w:rPr>
                <w:lang w:val="en-US"/>
              </w:rPr>
              <w:t xml:space="preserve"> </w:t>
            </w:r>
            <w:r w:rsidRPr="002528EC">
              <w:t>программа</w:t>
            </w:r>
            <w:r w:rsidRPr="002528EC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2528EC">
              <w:t>каждая</w:t>
            </w:r>
            <w:r>
              <w:rPr>
                <w:lang w:val="en-US"/>
              </w:rPr>
              <w:t xml:space="preserve"> </w:t>
            </w:r>
            <w:r w:rsidRPr="002528EC">
              <w:t>строка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CMD_SIZE</w:t>
            </w:r>
            <w:r>
              <w:rPr>
                <w:lang w:val="en-US"/>
              </w:rPr>
              <w:t xml:space="preserve"> </w:t>
            </w:r>
            <w:r w:rsidRPr="002528EC">
              <w:t>бит</w:t>
            </w:r>
          </w:p>
          <w:p w14:paraId="30C27672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2F46C0D1" w14:textId="482E978D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Регистры</w:t>
            </w:r>
            <w:r>
              <w:t xml:space="preserve"> </w:t>
            </w:r>
            <w:r w:rsidRPr="002528EC">
              <w:t>управления</w:t>
            </w:r>
            <w:r>
              <w:t xml:space="preserve"> </w:t>
            </w:r>
            <w:r w:rsidRPr="002528EC">
              <w:t>ПК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pc</w:t>
            </w:r>
            <w:proofErr w:type="spellEnd"/>
            <w:r w:rsidRPr="002528EC">
              <w:t>),</w:t>
            </w:r>
            <w:r>
              <w:t xml:space="preserve"> </w:t>
            </w:r>
            <w:r w:rsidRPr="002528EC">
              <w:t>предыдущий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следующий</w:t>
            </w:r>
            <w:r>
              <w:t xml:space="preserve"> </w:t>
            </w:r>
            <w:r w:rsidRPr="002528EC">
              <w:t>значения</w:t>
            </w:r>
          </w:p>
          <w:p w14:paraId="485FDDC1" w14:textId="162F944B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[PROG_ADR_SIZE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pc,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pc_prev</w:t>
            </w:r>
            <w:proofErr w:type="spellEnd"/>
            <w:r w:rsidRPr="002528EC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pc_</w:t>
            </w:r>
            <w:proofErr w:type="gramStart"/>
            <w:r w:rsidRPr="002528EC">
              <w:rPr>
                <w:lang w:val="en-US"/>
              </w:rPr>
              <w:t>next</w:t>
            </w:r>
            <w:proofErr w:type="spellEnd"/>
            <w:r w:rsidRPr="002528EC">
              <w:rPr>
                <w:lang w:val="en-US"/>
              </w:rPr>
              <w:t>;</w:t>
            </w:r>
            <w:proofErr w:type="gramEnd"/>
          </w:p>
          <w:p w14:paraId="20CB0810" w14:textId="7683276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Регистры</w:t>
            </w:r>
            <w:r>
              <w:rPr>
                <w:lang w:val="en-US"/>
              </w:rPr>
              <w:t xml:space="preserve"> </w:t>
            </w:r>
            <w:r w:rsidRPr="002528EC">
              <w:t>команд</w:t>
            </w:r>
            <w:r>
              <w:rPr>
                <w:lang w:val="en-US"/>
              </w:rPr>
              <w:t xml:space="preserve"> </w:t>
            </w:r>
            <w:r w:rsidRPr="002528EC">
              <w:t>на</w:t>
            </w:r>
            <w:r>
              <w:rPr>
                <w:lang w:val="en-US"/>
              </w:rPr>
              <w:t xml:space="preserve"> </w:t>
            </w:r>
            <w:r w:rsidRPr="002528EC">
              <w:t>стадиях</w:t>
            </w:r>
            <w:r>
              <w:rPr>
                <w:lang w:val="en-US"/>
              </w:rPr>
              <w:t xml:space="preserve"> </w:t>
            </w:r>
            <w:r w:rsidRPr="002528EC">
              <w:t>конвейера</w:t>
            </w:r>
            <w:r w:rsidRPr="002528EC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(fetch),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ID1,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ID2/EX,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MEM/WB</w:t>
            </w:r>
          </w:p>
          <w:p w14:paraId="28010436" w14:textId="6496F41E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[CMD_</w:t>
            </w:r>
            <w:proofErr w:type="gramStart"/>
            <w:r w:rsidRPr="002528EC">
              <w:rPr>
                <w:lang w:val="en-US"/>
              </w:rPr>
              <w:t>SIZE</w:t>
            </w:r>
            <w:r>
              <w:rPr>
                <w:lang w:val="en-US"/>
              </w:rPr>
              <w:t xml:space="preserve">  </w:t>
            </w:r>
            <w:r w:rsidRPr="002528EC">
              <w:rPr>
                <w:lang w:val="en-US"/>
              </w:rPr>
              <w:t>-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4A0B6083" w14:textId="4608BE9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[CMD_</w:t>
            </w:r>
            <w:proofErr w:type="gramStart"/>
            <w:r w:rsidRPr="002528EC">
              <w:rPr>
                <w:lang w:val="en-US"/>
              </w:rPr>
              <w:t>SIZE</w:t>
            </w:r>
            <w:r>
              <w:rPr>
                <w:lang w:val="en-US"/>
              </w:rPr>
              <w:t xml:space="preserve">  </w:t>
            </w:r>
            <w:r w:rsidRPr="002528EC">
              <w:rPr>
                <w:lang w:val="en-US"/>
              </w:rPr>
              <w:t>-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318253B6" w14:textId="1A5F507B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[CMD_</w:t>
            </w:r>
            <w:proofErr w:type="gramStart"/>
            <w:r w:rsidRPr="002528EC">
              <w:rPr>
                <w:lang w:val="en-US"/>
              </w:rPr>
              <w:t>SIZE</w:t>
            </w:r>
            <w:r>
              <w:rPr>
                <w:lang w:val="en-US"/>
              </w:rPr>
              <w:t xml:space="preserve">  </w:t>
            </w:r>
            <w:r w:rsidRPr="002528EC">
              <w:rPr>
                <w:lang w:val="en-US"/>
              </w:rPr>
              <w:t>-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6FD249F3" w14:textId="0EF88B42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[CMD_</w:t>
            </w:r>
            <w:proofErr w:type="gramStart"/>
            <w:r w:rsidRPr="002528EC">
              <w:rPr>
                <w:lang w:val="en-US"/>
              </w:rPr>
              <w:t>SIZE</w:t>
            </w:r>
            <w:r>
              <w:rPr>
                <w:lang w:val="en-US"/>
              </w:rPr>
              <w:t xml:space="preserve">  </w:t>
            </w:r>
            <w:r w:rsidRPr="002528EC">
              <w:rPr>
                <w:lang w:val="en-US"/>
              </w:rPr>
              <w:t>-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716BF180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551CB003" w14:textId="05268A44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Операнды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промежуточные</w:t>
            </w:r>
            <w:r>
              <w:t xml:space="preserve"> </w:t>
            </w:r>
            <w:r w:rsidRPr="002528EC">
              <w:t>значения,</w:t>
            </w:r>
            <w:r>
              <w:t xml:space="preserve"> </w:t>
            </w:r>
            <w:r w:rsidRPr="002528EC">
              <w:t>каждое</w:t>
            </w:r>
            <w:r>
              <w:t xml:space="preserve"> </w:t>
            </w:r>
            <w:r w:rsidRPr="002528EC">
              <w:t>имеет</w:t>
            </w:r>
            <w:r>
              <w:t xml:space="preserve"> </w:t>
            </w:r>
            <w:r w:rsidRPr="002528EC">
              <w:t>"текущее"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"</w:t>
            </w:r>
            <w:proofErr w:type="spellStart"/>
            <w:r w:rsidRPr="002528EC">
              <w:t>next</w:t>
            </w:r>
            <w:proofErr w:type="spellEnd"/>
            <w:r w:rsidRPr="002528EC">
              <w:t>"</w:t>
            </w:r>
            <w:r>
              <w:t xml:space="preserve"> </w:t>
            </w:r>
            <w:r w:rsidRPr="002528EC">
              <w:t>версии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синхронизации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фронте</w:t>
            </w:r>
          </w:p>
          <w:p w14:paraId="48994E50" w14:textId="70D867F8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[WORD_SIZE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opA_1,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opA_1_next;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operand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</w:t>
            </w:r>
            <w:r>
              <w:rPr>
                <w:lang w:val="en-US"/>
              </w:rPr>
              <w:t xml:space="preserve"> </w:t>
            </w:r>
            <w:r w:rsidRPr="002528EC">
              <w:t>на</w:t>
            </w:r>
            <w:r>
              <w:rPr>
                <w:lang w:val="en-US"/>
              </w:rPr>
              <w:t xml:space="preserve"> </w:t>
            </w:r>
            <w:r w:rsidRPr="002528EC">
              <w:t>стадии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Decode1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</w:t>
            </w:r>
            <w:r w:rsidRPr="002528EC">
              <w:t>и</w:t>
            </w:r>
            <w:r>
              <w:rPr>
                <w:lang w:val="en-US"/>
              </w:rPr>
              <w:t xml:space="preserve"> </w:t>
            </w:r>
            <w:r w:rsidRPr="002528EC">
              <w:t>его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next)</w:t>
            </w:r>
          </w:p>
          <w:p w14:paraId="3C5E2A21" w14:textId="1093C721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[WORD_SIZE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opA_2,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opA_2_next;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operand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</w:t>
            </w:r>
            <w:r>
              <w:rPr>
                <w:lang w:val="en-US"/>
              </w:rPr>
              <w:t xml:space="preserve"> </w:t>
            </w:r>
            <w:r w:rsidRPr="002528EC">
              <w:t>на</w:t>
            </w:r>
            <w:r>
              <w:rPr>
                <w:lang w:val="en-US"/>
              </w:rPr>
              <w:t xml:space="preserve"> </w:t>
            </w:r>
            <w:r w:rsidRPr="002528EC">
              <w:t>стадии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Decode2/Execute</w:t>
            </w:r>
          </w:p>
          <w:p w14:paraId="03831061" w14:textId="0FE697F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[WORD_SIZE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opB_2,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opB_2_next;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operand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B</w:t>
            </w:r>
            <w:r>
              <w:rPr>
                <w:lang w:val="en-US"/>
              </w:rPr>
              <w:t xml:space="preserve"> </w:t>
            </w:r>
            <w:r w:rsidRPr="002528EC">
              <w:t>на</w:t>
            </w:r>
            <w:r>
              <w:rPr>
                <w:lang w:val="en-US"/>
              </w:rPr>
              <w:t xml:space="preserve"> </w:t>
            </w:r>
            <w:r w:rsidRPr="002528EC">
              <w:t>стадии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Execute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</w:t>
            </w:r>
            <w:r w:rsidRPr="002528EC">
              <w:t>из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Decode2)</w:t>
            </w:r>
          </w:p>
          <w:p w14:paraId="56180B4A" w14:textId="615DF3E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[WORD_SIZE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opB_3,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opB_3_next;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operand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B</w:t>
            </w:r>
            <w:r>
              <w:rPr>
                <w:lang w:val="en-US"/>
              </w:rPr>
              <w:t xml:space="preserve"> </w:t>
            </w:r>
            <w:r w:rsidRPr="002528EC">
              <w:t>на</w:t>
            </w:r>
            <w:r>
              <w:rPr>
                <w:lang w:val="en-US"/>
              </w:rPr>
              <w:t xml:space="preserve"> </w:t>
            </w:r>
            <w:r w:rsidRPr="002528EC">
              <w:t>стадии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WriteBack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</w:t>
            </w:r>
            <w:proofErr w:type="spellStart"/>
            <w:r w:rsidRPr="002528EC">
              <w:t>запомнён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t>для</w:t>
            </w:r>
            <w:r>
              <w:rPr>
                <w:lang w:val="en-US"/>
              </w:rPr>
              <w:t xml:space="preserve"> </w:t>
            </w:r>
            <w:r w:rsidRPr="002528EC">
              <w:t>операций</w:t>
            </w:r>
            <w:r>
              <w:rPr>
                <w:lang w:val="en-US"/>
              </w:rPr>
              <w:t xml:space="preserve"> </w:t>
            </w:r>
            <w:r w:rsidRPr="002528EC">
              <w:t>типа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RTMK/MTRK)</w:t>
            </w:r>
          </w:p>
          <w:p w14:paraId="7375FC9B" w14:textId="45575F43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[WORD_SIZE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res,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res_next</w:t>
            </w:r>
            <w:proofErr w:type="spellEnd"/>
            <w:r w:rsidRPr="002528EC">
              <w:rPr>
                <w:lang w:val="en-US"/>
              </w:rPr>
              <w:t>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результат</w:t>
            </w:r>
            <w:r>
              <w:rPr>
                <w:lang w:val="en-US"/>
              </w:rPr>
              <w:t xml:space="preserve"> </w:t>
            </w:r>
            <w:r w:rsidRPr="002528EC">
              <w:t>вычисления</w:t>
            </w:r>
            <w:r>
              <w:rPr>
                <w:lang w:val="en-US"/>
              </w:rPr>
              <w:t xml:space="preserve"> </w:t>
            </w:r>
            <w:r w:rsidRPr="002528EC">
              <w:t>на</w:t>
            </w:r>
            <w:r>
              <w:rPr>
                <w:lang w:val="en-US"/>
              </w:rPr>
              <w:t xml:space="preserve"> </w:t>
            </w:r>
            <w:r w:rsidRPr="002528EC">
              <w:t>стадии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Execute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</w:t>
            </w:r>
            <w:r w:rsidRPr="002528EC">
              <w:t>и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next)</w:t>
            </w:r>
          </w:p>
          <w:p w14:paraId="1068C7A3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1EBF7F79" w14:textId="75BFC776" w:rsidR="002528EC" w:rsidRPr="002528EC" w:rsidRDefault="002528EC" w:rsidP="002528EC">
            <w:pPr>
              <w:pStyle w:val="af4"/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Инициализация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initial</w:t>
            </w:r>
            <w:r>
              <w:rPr>
                <w:lang w:val="en-US"/>
              </w:rPr>
              <w:t xml:space="preserve"> </w:t>
            </w:r>
            <w:r w:rsidRPr="002528EC">
              <w:t>блок</w:t>
            </w:r>
            <w:r w:rsidRPr="002528EC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Pr="002528EC">
              <w:t>Загружаем</w:t>
            </w:r>
            <w:r>
              <w:t xml:space="preserve"> </w:t>
            </w:r>
            <w:r w:rsidRPr="002528EC">
              <w:t>программу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обнуляем</w:t>
            </w:r>
            <w:r>
              <w:t xml:space="preserve"> </w:t>
            </w:r>
            <w:r w:rsidRPr="002528EC">
              <w:t>память/регистры.</w:t>
            </w:r>
          </w:p>
          <w:p w14:paraId="338A14D5" w14:textId="04C1A0E5" w:rsidR="002528EC" w:rsidRPr="002528EC" w:rsidRDefault="002528EC" w:rsidP="002528EC">
            <w:pPr>
              <w:pStyle w:val="af4"/>
            </w:pPr>
            <w:proofErr w:type="spellStart"/>
            <w:r w:rsidRPr="002528EC">
              <w:t>integer</w:t>
            </w:r>
            <w:proofErr w:type="spellEnd"/>
            <w:r>
              <w:t xml:space="preserve"> </w:t>
            </w:r>
            <w:r w:rsidRPr="002528EC">
              <w:t>i;</w:t>
            </w:r>
          </w:p>
          <w:p w14:paraId="534DFAFB" w14:textId="77777777" w:rsidR="002528EC" w:rsidRPr="002528EC" w:rsidRDefault="002528EC" w:rsidP="002528EC">
            <w:pPr>
              <w:pStyle w:val="af4"/>
            </w:pPr>
            <w:proofErr w:type="spellStart"/>
            <w:r w:rsidRPr="002528EC">
              <w:t>initial</w:t>
            </w:r>
            <w:proofErr w:type="spellEnd"/>
          </w:p>
          <w:p w14:paraId="71A25396" w14:textId="77777777" w:rsidR="002528EC" w:rsidRPr="002528EC" w:rsidRDefault="002528EC" w:rsidP="002528EC">
            <w:pPr>
              <w:pStyle w:val="af4"/>
            </w:pPr>
            <w:proofErr w:type="spellStart"/>
            <w:r w:rsidRPr="002528EC">
              <w:t>begin</w:t>
            </w:r>
            <w:proofErr w:type="spellEnd"/>
          </w:p>
          <w:p w14:paraId="7B6D8A9D" w14:textId="567FCF4A" w:rsidR="002528EC" w:rsidRPr="002528EC" w:rsidRDefault="002528EC" w:rsidP="002528EC">
            <w:pPr>
              <w:pStyle w:val="af4"/>
            </w:pPr>
            <w:r>
              <w:t xml:space="preserve">    </w:t>
            </w:r>
            <w:r w:rsidRPr="002528EC">
              <w:t>//</w:t>
            </w:r>
            <w:r>
              <w:t xml:space="preserve"> </w:t>
            </w:r>
            <w:r w:rsidRPr="002528EC">
              <w:t>Загрузка</w:t>
            </w:r>
            <w:r>
              <w:t xml:space="preserve"> </w:t>
            </w:r>
            <w:r w:rsidRPr="002528EC">
              <w:t>программы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файла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массив</w:t>
            </w:r>
            <w:r>
              <w:t xml:space="preserve"> </w:t>
            </w:r>
            <w:r w:rsidRPr="002528EC">
              <w:t>PROG</w:t>
            </w:r>
            <w:r>
              <w:t xml:space="preserve"> </w:t>
            </w:r>
            <w:r w:rsidRPr="002528EC">
              <w:t>(двоичный</w:t>
            </w:r>
            <w:r>
              <w:t xml:space="preserve"> </w:t>
            </w:r>
            <w:r w:rsidRPr="002528EC">
              <w:t>формат,</w:t>
            </w:r>
            <w:r>
              <w:t xml:space="preserve"> </w:t>
            </w:r>
            <w:proofErr w:type="spellStart"/>
            <w:r w:rsidRPr="002528EC">
              <w:t>readmemb</w:t>
            </w:r>
            <w:proofErr w:type="spellEnd"/>
            <w:r w:rsidRPr="002528EC">
              <w:t>)</w:t>
            </w:r>
          </w:p>
          <w:p w14:paraId="346BA33F" w14:textId="3DE141F1" w:rsidR="002528EC" w:rsidRPr="002528EC" w:rsidRDefault="002528EC" w:rsidP="002528EC">
            <w:pPr>
              <w:pStyle w:val="af4"/>
            </w:pPr>
            <w:r>
              <w:t xml:space="preserve">    </w:t>
            </w:r>
            <w:r w:rsidRPr="002528EC">
              <w:t>$</w:t>
            </w:r>
            <w:proofErr w:type="spellStart"/>
            <w:proofErr w:type="gramStart"/>
            <w:r w:rsidRPr="002528EC">
              <w:t>readmemb</w:t>
            </w:r>
            <w:proofErr w:type="spellEnd"/>
            <w:r w:rsidRPr="002528EC">
              <w:t>(</w:t>
            </w:r>
            <w:proofErr w:type="gramEnd"/>
            <w:r w:rsidRPr="002528EC">
              <w:t>"</w:t>
            </w:r>
            <w:proofErr w:type="spellStart"/>
            <w:r w:rsidRPr="002528EC">
              <w:t>program.mem</w:t>
            </w:r>
            <w:proofErr w:type="spellEnd"/>
            <w:r w:rsidRPr="002528EC">
              <w:t>",</w:t>
            </w:r>
            <w:r>
              <w:t xml:space="preserve"> </w:t>
            </w:r>
            <w:r w:rsidRPr="002528EC">
              <w:t>PROG);</w:t>
            </w:r>
          </w:p>
          <w:p w14:paraId="20626541" w14:textId="1D161F7B" w:rsidR="002528EC" w:rsidRPr="002528EC" w:rsidRDefault="002528EC" w:rsidP="002528EC">
            <w:pPr>
              <w:pStyle w:val="af4"/>
            </w:pPr>
            <w:r>
              <w:t xml:space="preserve">    </w:t>
            </w:r>
            <w:r w:rsidRPr="002528EC">
              <w:t>//</w:t>
            </w:r>
            <w:r>
              <w:t xml:space="preserve"> </w:t>
            </w:r>
            <w:r w:rsidRPr="002528EC">
              <w:t>Инициализация</w:t>
            </w:r>
            <w:r>
              <w:t xml:space="preserve"> </w:t>
            </w:r>
            <w:r w:rsidRPr="002528EC">
              <w:t>памяти</w:t>
            </w:r>
            <w:r>
              <w:t xml:space="preserve"> </w:t>
            </w:r>
            <w:r w:rsidRPr="002528EC">
              <w:t>данных</w:t>
            </w:r>
            <w:r>
              <w:t xml:space="preserve"> </w:t>
            </w:r>
            <w:r w:rsidRPr="002528EC">
              <w:t>нулями</w:t>
            </w:r>
          </w:p>
          <w:p w14:paraId="79D33F62" w14:textId="44D9B22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</w:t>
            </w:r>
            <w:proofErr w:type="gramStart"/>
            <w:r w:rsidRPr="002528EC">
              <w:rPr>
                <w:lang w:val="en-US"/>
              </w:rPr>
              <w:t>for(</w:t>
            </w:r>
            <w:proofErr w:type="spellStart"/>
            <w:proofErr w:type="gramEnd"/>
            <w:r w:rsidRPr="002528EC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DATA_MEM_SIZE;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1)</w:t>
            </w:r>
          </w:p>
          <w:p w14:paraId="38338B76" w14:textId="10EEA2CD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r w:rsidRPr="002528EC">
              <w:t>MEM_DATA[i]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</w:p>
          <w:p w14:paraId="2C7A0742" w14:textId="7A366C0E" w:rsidR="002528EC" w:rsidRPr="002528EC" w:rsidRDefault="002528EC" w:rsidP="002528EC">
            <w:pPr>
              <w:pStyle w:val="af4"/>
            </w:pPr>
            <w:r>
              <w:t xml:space="preserve">    </w:t>
            </w:r>
            <w:r w:rsidRPr="002528EC">
              <w:t>//</w:t>
            </w:r>
            <w:r>
              <w:t xml:space="preserve"> </w:t>
            </w:r>
            <w:r w:rsidRPr="002528EC">
              <w:t>Инициализация</w:t>
            </w:r>
            <w:r>
              <w:t xml:space="preserve"> </w:t>
            </w:r>
            <w:r w:rsidRPr="002528EC">
              <w:t>регистров</w:t>
            </w:r>
            <w:r>
              <w:t xml:space="preserve"> </w:t>
            </w:r>
            <w:r w:rsidRPr="002528EC">
              <w:t>RF:</w:t>
            </w:r>
            <w:r>
              <w:t xml:space="preserve"> </w:t>
            </w:r>
            <w:proofErr w:type="gramStart"/>
            <w:r w:rsidRPr="002528EC">
              <w:t>RF[0]=</w:t>
            </w:r>
            <w:proofErr w:type="gramEnd"/>
            <w:r w:rsidRPr="002528EC">
              <w:t>0,</w:t>
            </w:r>
            <w:r>
              <w:t xml:space="preserve"> </w:t>
            </w:r>
            <w:proofErr w:type="gramStart"/>
            <w:r w:rsidRPr="002528EC">
              <w:t>RF[1]=</w:t>
            </w:r>
            <w:proofErr w:type="gramEnd"/>
            <w:r w:rsidRPr="002528EC">
              <w:t>1,</w:t>
            </w:r>
            <w:r>
              <w:t xml:space="preserve"> </w:t>
            </w:r>
            <w:r w:rsidRPr="002528EC">
              <w:t>остальные</w:t>
            </w:r>
            <w:r>
              <w:t xml:space="preserve"> </w:t>
            </w:r>
            <w:r w:rsidRPr="002528EC">
              <w:t>0</w:t>
            </w:r>
          </w:p>
          <w:p w14:paraId="60753D33" w14:textId="6079483F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</w:t>
            </w:r>
            <w:proofErr w:type="gramStart"/>
            <w:r w:rsidRPr="002528EC">
              <w:rPr>
                <w:lang w:val="en-US"/>
              </w:rPr>
              <w:t>for(</w:t>
            </w:r>
            <w:proofErr w:type="spellStart"/>
            <w:proofErr w:type="gramEnd"/>
            <w:r w:rsidRPr="002528EC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2;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RF_SIZE;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1)</w:t>
            </w:r>
          </w:p>
          <w:p w14:paraId="0CB9BFA6" w14:textId="7629BEE8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r w:rsidRPr="002528EC">
              <w:t>RF[i]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</w:p>
          <w:p w14:paraId="4CF9E8EB" w14:textId="7274F7E8" w:rsidR="002528EC" w:rsidRPr="002528EC" w:rsidRDefault="002528EC" w:rsidP="002528EC">
            <w:pPr>
              <w:pStyle w:val="af4"/>
            </w:pPr>
            <w:r>
              <w:t xml:space="preserve">    </w:t>
            </w:r>
            <w:proofErr w:type="gramStart"/>
            <w:r w:rsidRPr="002528EC">
              <w:t>RF[</w:t>
            </w:r>
            <w:proofErr w:type="gramEnd"/>
            <w:r w:rsidRPr="002528EC">
              <w:t>0]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proofErr w:type="gramStart"/>
            <w:r w:rsidRPr="002528EC">
              <w:t>RF[</w:t>
            </w:r>
            <w:proofErr w:type="gramEnd"/>
            <w:r w:rsidRPr="002528EC">
              <w:t>1]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1;</w:t>
            </w:r>
          </w:p>
          <w:p w14:paraId="2A696041" w14:textId="7289A6BB" w:rsidR="002528EC" w:rsidRPr="002528EC" w:rsidRDefault="002528EC" w:rsidP="002528EC">
            <w:pPr>
              <w:pStyle w:val="af4"/>
            </w:pPr>
            <w:r>
              <w:t xml:space="preserve">    </w:t>
            </w:r>
          </w:p>
          <w:p w14:paraId="279E7222" w14:textId="4DDC488A" w:rsidR="002528EC" w:rsidRPr="002528EC" w:rsidRDefault="002528EC" w:rsidP="002528EC">
            <w:pPr>
              <w:pStyle w:val="af4"/>
            </w:pPr>
            <w:r>
              <w:t xml:space="preserve">    </w:t>
            </w:r>
            <w:r w:rsidRPr="002528EC">
              <w:t>//</w:t>
            </w:r>
            <w:r>
              <w:t xml:space="preserve"> </w:t>
            </w:r>
            <w:r w:rsidRPr="002528EC">
              <w:t>Обнуление</w:t>
            </w:r>
            <w:r>
              <w:t xml:space="preserve"> </w:t>
            </w:r>
            <w:r w:rsidRPr="002528EC">
              <w:t>командных</w:t>
            </w:r>
            <w:r>
              <w:t xml:space="preserve"> </w:t>
            </w:r>
            <w:r w:rsidRPr="002528EC">
              <w:t>регистров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их</w:t>
            </w:r>
            <w:r>
              <w:t xml:space="preserve"> </w:t>
            </w:r>
            <w:r w:rsidRPr="002528EC">
              <w:t>"</w:t>
            </w:r>
            <w:proofErr w:type="spellStart"/>
            <w:r w:rsidRPr="002528EC">
              <w:t>next</w:t>
            </w:r>
            <w:proofErr w:type="spellEnd"/>
            <w:r w:rsidRPr="002528EC">
              <w:t>"</w:t>
            </w:r>
            <w:r>
              <w:t xml:space="preserve"> </w:t>
            </w:r>
            <w:r w:rsidRPr="002528EC">
              <w:t>версий</w:t>
            </w:r>
          </w:p>
          <w:p w14:paraId="048D5800" w14:textId="67635DA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</w:t>
            </w:r>
            <w:r w:rsidRPr="002528EC">
              <w:rPr>
                <w:lang w:val="en-US"/>
              </w:rPr>
              <w:t>cmd_reg_0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3D759CB7" w14:textId="2713885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cmd_reg_1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6409F278" w14:textId="4279777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cmd_reg_2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6CA7C533" w14:textId="6321340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cmd_reg_3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7B452D09" w14:textId="6C24D9C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  <w:p w14:paraId="27DDA7AF" w14:textId="620F39C7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</w:t>
            </w:r>
            <w:r w:rsidRPr="002528EC">
              <w:t>//</w:t>
            </w:r>
            <w:r>
              <w:t xml:space="preserve"> </w:t>
            </w:r>
            <w:r w:rsidRPr="002528EC">
              <w:t>Обнуление</w:t>
            </w:r>
            <w:r>
              <w:t xml:space="preserve"> </w:t>
            </w:r>
            <w:r w:rsidRPr="002528EC">
              <w:t>операндов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их</w:t>
            </w:r>
            <w:r>
              <w:t xml:space="preserve"> </w:t>
            </w:r>
            <w:proofErr w:type="spellStart"/>
            <w:r w:rsidRPr="002528EC">
              <w:t>next</w:t>
            </w:r>
            <w:proofErr w:type="spellEnd"/>
          </w:p>
          <w:p w14:paraId="7D76B053" w14:textId="36B57437" w:rsidR="002528EC" w:rsidRPr="002528EC" w:rsidRDefault="002528EC" w:rsidP="002528EC">
            <w:pPr>
              <w:pStyle w:val="af4"/>
            </w:pPr>
            <w:r>
              <w:t xml:space="preserve">    </w:t>
            </w:r>
            <w:r w:rsidRPr="002528EC">
              <w:t>opA_1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r w:rsidRPr="002528EC">
              <w:t>opA_1_next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</w:p>
          <w:p w14:paraId="4D57527E" w14:textId="28A0973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</w:t>
            </w:r>
            <w:r w:rsidRPr="002528EC">
              <w:rPr>
                <w:lang w:val="en-US"/>
              </w:rPr>
              <w:t>opA_2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2A048CCF" w14:textId="3CAB7FA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opB_2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0B9A9D4C" w14:textId="664EFE5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opB_3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opB_3_next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459113A6" w14:textId="78CD218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  <w:p w14:paraId="69AB9321" w14:textId="51FF8C2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Инициализация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PC</w:t>
            </w:r>
          </w:p>
          <w:p w14:paraId="7638524B" w14:textId="53F47E0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pc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pc_next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pc_prev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69BA0A5E" w14:textId="272A76D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  <w:p w14:paraId="212CB38F" w14:textId="2C821121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</w:t>
            </w:r>
            <w:r w:rsidRPr="002528EC">
              <w:t>//</w:t>
            </w:r>
            <w:r>
              <w:t xml:space="preserve"> </w:t>
            </w:r>
            <w:r w:rsidRPr="002528EC">
              <w:t>Инициализация</w:t>
            </w:r>
            <w:r>
              <w:t xml:space="preserve"> </w:t>
            </w:r>
            <w:r w:rsidRPr="002528EC">
              <w:t>результата</w:t>
            </w:r>
          </w:p>
          <w:p w14:paraId="4AF12EA5" w14:textId="6E947E4F" w:rsidR="002528EC" w:rsidRPr="002528EC" w:rsidRDefault="002528EC" w:rsidP="002528EC">
            <w:pPr>
              <w:pStyle w:val="af4"/>
            </w:pPr>
            <w:r>
              <w:t xml:space="preserve">    </w:t>
            </w:r>
            <w:proofErr w:type="spellStart"/>
            <w:r w:rsidRPr="002528EC">
              <w:t>res</w:t>
            </w:r>
            <w:proofErr w:type="spellEnd"/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proofErr w:type="spellStart"/>
            <w:r w:rsidRPr="002528EC">
              <w:t>res_next</w:t>
            </w:r>
            <w:proofErr w:type="spellEnd"/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</w:p>
          <w:p w14:paraId="2197448A" w14:textId="5C459F08" w:rsidR="002528EC" w:rsidRPr="002528EC" w:rsidRDefault="002528EC" w:rsidP="002528EC">
            <w:pPr>
              <w:pStyle w:val="af4"/>
            </w:pPr>
            <w:r>
              <w:t xml:space="preserve">    </w:t>
            </w:r>
            <w:r w:rsidRPr="002528EC">
              <w:t>//</w:t>
            </w:r>
            <w:r>
              <w:t xml:space="preserve"> </w:t>
            </w:r>
            <w:r w:rsidRPr="002528EC">
              <w:t>Флаги,</w:t>
            </w:r>
            <w:r>
              <w:t xml:space="preserve"> </w:t>
            </w:r>
            <w:r w:rsidRPr="002528EC">
              <w:t>управляющие</w:t>
            </w:r>
            <w:r>
              <w:t xml:space="preserve"> </w:t>
            </w:r>
            <w:r w:rsidRPr="002528EC">
              <w:t>движением</w:t>
            </w:r>
            <w:r>
              <w:t xml:space="preserve"> </w:t>
            </w:r>
            <w:r w:rsidRPr="002528EC">
              <w:t>команд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конвейере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стойки</w:t>
            </w:r>
            <w:proofErr w:type="spellEnd"/>
            <w:r w:rsidRPr="002528EC">
              <w:t>/разрешения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движение)</w:t>
            </w:r>
          </w:p>
          <w:p w14:paraId="432D1862" w14:textId="047C5B84" w:rsidR="002528EC" w:rsidRPr="002528EC" w:rsidRDefault="002528EC" w:rsidP="002528EC">
            <w:pPr>
              <w:pStyle w:val="af4"/>
            </w:pPr>
            <w:r>
              <w:lastRenderedPageBreak/>
              <w:t xml:space="preserve">    </w:t>
            </w:r>
            <w:r w:rsidRPr="002528EC">
              <w:t>cmd_1_can_move_st_2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флаг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-&gt;</w:t>
            </w:r>
            <w:r>
              <w:t xml:space="preserve"> </w:t>
            </w:r>
            <w:r w:rsidRPr="002528EC">
              <w:t>2</w:t>
            </w:r>
            <w:r>
              <w:t xml:space="preserve"> </w:t>
            </w:r>
            <w:r w:rsidRPr="002528EC">
              <w:t>(локально,</w:t>
            </w:r>
            <w:r>
              <w:t xml:space="preserve"> </w:t>
            </w:r>
            <w:r w:rsidRPr="002528EC">
              <w:t>начальное</w:t>
            </w:r>
            <w:r>
              <w:t xml:space="preserve"> </w:t>
            </w:r>
            <w:r w:rsidRPr="002528EC">
              <w:t>значение)</w:t>
            </w:r>
          </w:p>
          <w:p w14:paraId="340D2E8F" w14:textId="6BC96ACF" w:rsidR="002528EC" w:rsidRPr="002528EC" w:rsidRDefault="002528EC" w:rsidP="002528EC">
            <w:pPr>
              <w:pStyle w:val="af4"/>
            </w:pPr>
            <w:r>
              <w:t xml:space="preserve">    </w:t>
            </w:r>
            <w:r w:rsidRPr="002528EC">
              <w:t>cmd_1_can_move_st_3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флаг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-&gt;</w:t>
            </w:r>
            <w:r>
              <w:t xml:space="preserve"> </w:t>
            </w:r>
            <w:r w:rsidRPr="002528EC">
              <w:t>3</w:t>
            </w:r>
            <w:r>
              <w:t xml:space="preserve"> </w:t>
            </w:r>
            <w:r w:rsidRPr="002528EC">
              <w:t>(локально,</w:t>
            </w:r>
            <w:r>
              <w:t xml:space="preserve"> </w:t>
            </w:r>
            <w:r w:rsidRPr="002528EC">
              <w:t>начальное</w:t>
            </w:r>
            <w:r>
              <w:t xml:space="preserve"> </w:t>
            </w:r>
            <w:r w:rsidRPr="002528EC">
              <w:t>значение)</w:t>
            </w:r>
          </w:p>
          <w:p w14:paraId="78BFFE4F" w14:textId="3B1BB7E1" w:rsidR="002528EC" w:rsidRPr="002528EC" w:rsidRDefault="002528EC" w:rsidP="002528EC">
            <w:pPr>
              <w:pStyle w:val="af4"/>
            </w:pPr>
            <w:r>
              <w:t xml:space="preserve">    </w:t>
            </w:r>
            <w:r w:rsidRPr="002528EC">
              <w:t>cmd_2_can_move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флаг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2</w:t>
            </w:r>
            <w:r>
              <w:t xml:space="preserve"> </w:t>
            </w:r>
            <w:r w:rsidRPr="002528EC">
              <w:t>-&gt;</w:t>
            </w:r>
            <w:r>
              <w:t xml:space="preserve"> </w:t>
            </w:r>
            <w:r w:rsidRPr="002528EC">
              <w:t>3</w:t>
            </w:r>
            <w:r>
              <w:t xml:space="preserve"> </w:t>
            </w:r>
            <w:r w:rsidRPr="002528EC">
              <w:t>(локально,</w:t>
            </w:r>
            <w:r>
              <w:t xml:space="preserve"> </w:t>
            </w:r>
            <w:r w:rsidRPr="002528EC">
              <w:t>начальное</w:t>
            </w:r>
            <w:r>
              <w:t xml:space="preserve"> </w:t>
            </w:r>
            <w:r w:rsidRPr="002528EC">
              <w:t>значение)</w:t>
            </w:r>
          </w:p>
          <w:p w14:paraId="788C1F25" w14:textId="4565BA2A" w:rsidR="002528EC" w:rsidRPr="002528EC" w:rsidRDefault="002528EC" w:rsidP="002528EC">
            <w:pPr>
              <w:pStyle w:val="af4"/>
            </w:pPr>
            <w:r>
              <w:t xml:space="preserve">    </w:t>
            </w:r>
          </w:p>
          <w:p w14:paraId="3293D7C9" w14:textId="77777777" w:rsidR="002528EC" w:rsidRPr="002528EC" w:rsidRDefault="002528EC" w:rsidP="002528EC">
            <w:pPr>
              <w:pStyle w:val="af4"/>
            </w:pPr>
            <w:proofErr w:type="spellStart"/>
            <w:r w:rsidRPr="002528EC">
              <w:t>end</w:t>
            </w:r>
            <w:proofErr w:type="spellEnd"/>
          </w:p>
          <w:p w14:paraId="6CCA11E8" w14:textId="77777777" w:rsidR="002528EC" w:rsidRPr="002528EC" w:rsidRDefault="002528EC" w:rsidP="002528EC">
            <w:pPr>
              <w:pStyle w:val="af4"/>
            </w:pPr>
          </w:p>
          <w:p w14:paraId="1F1DF3F5" w14:textId="77777777" w:rsidR="002528EC" w:rsidRPr="002528EC" w:rsidRDefault="002528EC" w:rsidP="002528EC">
            <w:pPr>
              <w:pStyle w:val="af4"/>
            </w:pPr>
            <w:r w:rsidRPr="002528EC">
              <w:t>//------------------</w:t>
            </w:r>
          </w:p>
          <w:p w14:paraId="5B24CF73" w14:textId="24A0B88D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PC</w:t>
            </w:r>
            <w:r>
              <w:t xml:space="preserve"> </w:t>
            </w:r>
            <w:r w:rsidRPr="002528EC">
              <w:t>(Program</w:t>
            </w:r>
            <w:r>
              <w:t xml:space="preserve"> </w:t>
            </w:r>
            <w:r w:rsidRPr="002528EC">
              <w:t>Counter)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управление</w:t>
            </w:r>
            <w:r>
              <w:t xml:space="preserve"> </w:t>
            </w:r>
            <w:r w:rsidRPr="002528EC">
              <w:t>переходами</w:t>
            </w:r>
          </w:p>
          <w:p w14:paraId="2E3759A0" w14:textId="77777777" w:rsidR="002528EC" w:rsidRPr="002528EC" w:rsidRDefault="002528EC" w:rsidP="002528EC">
            <w:pPr>
              <w:pStyle w:val="af4"/>
            </w:pPr>
            <w:r w:rsidRPr="002528EC">
              <w:t>//------------------</w:t>
            </w:r>
          </w:p>
          <w:p w14:paraId="1C7629B7" w14:textId="4A16D1D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proofErr w:type="spellStart"/>
            <w:r w:rsidRPr="002528EC">
              <w:t>jump_cond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условие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изменения</w:t>
            </w:r>
            <w:r>
              <w:t xml:space="preserve"> </w:t>
            </w:r>
            <w:r w:rsidRPr="002528EC">
              <w:t>PC:</w:t>
            </w:r>
            <w:r>
              <w:t xml:space="preserve"> </w:t>
            </w:r>
            <w:r w:rsidRPr="002528EC">
              <w:t>когда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proofErr w:type="spellStart"/>
            <w:r w:rsidRPr="002528EC">
              <w:t>WriteBack</w:t>
            </w:r>
            <w:proofErr w:type="spellEnd"/>
            <w:r>
              <w:t xml:space="preserve"> </w:t>
            </w:r>
            <w:r w:rsidRPr="002528EC">
              <w:t>пришла</w:t>
            </w:r>
            <w:r>
              <w:t xml:space="preserve"> </w:t>
            </w:r>
            <w:r w:rsidRPr="002528EC">
              <w:t>команда</w:t>
            </w:r>
            <w:r>
              <w:t xml:space="preserve"> </w:t>
            </w:r>
            <w:r w:rsidRPr="002528EC">
              <w:t>JUMP</w:t>
            </w:r>
          </w:p>
          <w:p w14:paraId="7C2B1C1B" w14:textId="5237EE26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или</w:t>
            </w:r>
            <w:r>
              <w:t xml:space="preserve"> </w:t>
            </w:r>
            <w:r w:rsidRPr="002528EC">
              <w:t>JUMP_LESS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условие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res</w:t>
            </w:r>
            <w:proofErr w:type="spellEnd"/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0)</w:t>
            </w:r>
            <w:r>
              <w:t xml:space="preserve"> </w:t>
            </w:r>
            <w:r w:rsidRPr="002528EC">
              <w:t>выполнено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res</w:t>
            </w:r>
            <w:proofErr w:type="spellEnd"/>
            <w:r>
              <w:t xml:space="preserve"> </w:t>
            </w:r>
            <w:r w:rsidRPr="002528EC">
              <w:t>хранит</w:t>
            </w:r>
            <w:r>
              <w:t xml:space="preserve"> </w:t>
            </w:r>
            <w:r w:rsidRPr="002528EC">
              <w:t>результат</w:t>
            </w:r>
            <w:r>
              <w:t xml:space="preserve"> </w:t>
            </w:r>
            <w:r w:rsidRPr="002528EC">
              <w:t>сравнения</w:t>
            </w:r>
            <w:r>
              <w:t xml:space="preserve"> </w:t>
            </w:r>
            <w:r w:rsidRPr="002528EC">
              <w:t>или</w:t>
            </w:r>
            <w:r>
              <w:t xml:space="preserve"> </w:t>
            </w:r>
            <w:r w:rsidRPr="002528EC">
              <w:t>арифметики).</w:t>
            </w:r>
          </w:p>
          <w:p w14:paraId="1CE234B7" w14:textId="6FDC39AD" w:rsidR="002528EC" w:rsidRPr="002528EC" w:rsidRDefault="002528EC" w:rsidP="002528EC">
            <w:pPr>
              <w:pStyle w:val="af4"/>
            </w:pPr>
            <w:proofErr w:type="spellStart"/>
            <w:r w:rsidRPr="002528EC">
              <w:t>wire</w:t>
            </w:r>
            <w:proofErr w:type="spellEnd"/>
            <w:r>
              <w:t xml:space="preserve"> </w:t>
            </w:r>
            <w:proofErr w:type="spellStart"/>
            <w:r w:rsidRPr="002528EC">
              <w:t>jump_cond</w:t>
            </w:r>
            <w:proofErr w:type="spellEnd"/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cop_4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JUMP</w:t>
            </w:r>
            <w:r>
              <w:t xml:space="preserve"> </w:t>
            </w:r>
            <w:r w:rsidRPr="002528EC">
              <w:t>||</w:t>
            </w:r>
            <w:r>
              <w:t xml:space="preserve"> </w:t>
            </w:r>
            <w:r w:rsidRPr="002528EC">
              <w:t>(cop_4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JUMP_LESS</w:t>
            </w:r>
            <w:r>
              <w:t xml:space="preserve"> </w:t>
            </w:r>
            <w:r w:rsidRPr="002528EC">
              <w:t>&amp;&amp;</w:t>
            </w:r>
            <w:r>
              <w:t xml:space="preserve"> </w:t>
            </w:r>
            <w:proofErr w:type="spellStart"/>
            <w:r w:rsidRPr="002528EC">
              <w:t>res</w:t>
            </w:r>
            <w:proofErr w:type="spellEnd"/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0);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proofErr w:type="spellStart"/>
            <w:r w:rsidRPr="002528EC">
              <w:t>WriteBack</w:t>
            </w:r>
            <w:proofErr w:type="spellEnd"/>
            <w:r>
              <w:t xml:space="preserve"> </w:t>
            </w:r>
            <w:r w:rsidRPr="002528EC">
              <w:t>пришла</w:t>
            </w:r>
            <w:r>
              <w:t xml:space="preserve"> </w:t>
            </w:r>
            <w:r w:rsidRPr="002528EC">
              <w:t>команда</w:t>
            </w:r>
            <w:r>
              <w:t xml:space="preserve"> </w:t>
            </w:r>
            <w:r w:rsidRPr="002528EC">
              <w:t>JMP</w:t>
            </w:r>
            <w:r>
              <w:t xml:space="preserve"> </w:t>
            </w:r>
            <w:r w:rsidRPr="002528EC">
              <w:t>или</w:t>
            </w:r>
            <w:r>
              <w:t xml:space="preserve"> </w:t>
            </w:r>
            <w:r w:rsidRPr="002528EC">
              <w:t>сработал</w:t>
            </w:r>
            <w:r>
              <w:t xml:space="preserve"> </w:t>
            </w:r>
            <w:r w:rsidRPr="002528EC">
              <w:t>JUMP_LESS</w:t>
            </w:r>
          </w:p>
          <w:p w14:paraId="2D0D2287" w14:textId="77777777" w:rsidR="002528EC" w:rsidRPr="002528EC" w:rsidRDefault="002528EC" w:rsidP="002528EC">
            <w:pPr>
              <w:pStyle w:val="af4"/>
            </w:pPr>
          </w:p>
          <w:p w14:paraId="6BF26AE9" w14:textId="217D9ADE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Обновление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proofErr w:type="spellStart"/>
            <w:r w:rsidRPr="002528EC">
              <w:t>pc</w:t>
            </w:r>
            <w:proofErr w:type="spellEnd"/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фронту</w:t>
            </w:r>
            <w:r>
              <w:t xml:space="preserve"> </w:t>
            </w:r>
            <w:proofErr w:type="spellStart"/>
            <w:r w:rsidRPr="002528EC">
              <w:t>clk</w:t>
            </w:r>
            <w:proofErr w:type="spellEnd"/>
            <w:r w:rsidRPr="002528EC">
              <w:t>;</w:t>
            </w:r>
            <w:r>
              <w:t xml:space="preserve"> </w:t>
            </w:r>
            <w:r w:rsidRPr="002528EC">
              <w:t>при</w:t>
            </w:r>
            <w:r>
              <w:t xml:space="preserve"> </w:t>
            </w:r>
            <w:proofErr w:type="spellStart"/>
            <w:r w:rsidRPr="002528EC">
              <w:t>reset</w:t>
            </w:r>
            <w:proofErr w:type="spellEnd"/>
            <w:r>
              <w:t xml:space="preserve"> </w:t>
            </w:r>
            <w:proofErr w:type="spellStart"/>
            <w:r w:rsidRPr="002528EC">
              <w:t>pc</w:t>
            </w:r>
            <w:proofErr w:type="spellEnd"/>
            <w:r>
              <w:t xml:space="preserve"> </w:t>
            </w:r>
            <w:r w:rsidRPr="002528EC">
              <w:t>обнуляется</w:t>
            </w:r>
          </w:p>
          <w:p w14:paraId="4DFC4CA1" w14:textId="3BD0292F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63148A30" w14:textId="7D2D1B3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26063B24" w14:textId="6F8640E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pc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5817968A" w14:textId="36ED0EB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1BF70A65" w14:textId="2B3E628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pc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pc_</w:t>
            </w:r>
            <w:proofErr w:type="gramStart"/>
            <w:r w:rsidRPr="002528EC">
              <w:rPr>
                <w:lang w:val="en-US"/>
              </w:rPr>
              <w:t>next</w:t>
            </w:r>
            <w:proofErr w:type="spellEnd"/>
            <w:r w:rsidRPr="002528EC">
              <w:rPr>
                <w:lang w:val="en-US"/>
              </w:rPr>
              <w:t>;</w:t>
            </w:r>
            <w:proofErr w:type="gramEnd"/>
          </w:p>
          <w:p w14:paraId="6F568B7F" w14:textId="7C5F14E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  <w:p w14:paraId="663279ED" w14:textId="602DCAD3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Логика</w:t>
            </w:r>
            <w:r>
              <w:t xml:space="preserve"> </w:t>
            </w:r>
            <w:r w:rsidRPr="002528EC">
              <w:t>генерации</w:t>
            </w:r>
            <w:r>
              <w:t xml:space="preserve"> </w:t>
            </w:r>
            <w:proofErr w:type="spellStart"/>
            <w:r w:rsidRPr="002528EC">
              <w:t>pc_next</w:t>
            </w:r>
            <w:proofErr w:type="spellEnd"/>
            <w:r w:rsidRPr="002528EC">
              <w:t>:</w:t>
            </w:r>
          </w:p>
          <w:p w14:paraId="397C5D6D" w14:textId="43F834C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proofErr w:type="spellStart"/>
            <w:r w:rsidRPr="002528EC">
              <w:t>jump_cond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переходим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перехода</w:t>
            </w:r>
            <w:r>
              <w:t xml:space="preserve"> </w:t>
            </w:r>
            <w:r w:rsidRPr="002528EC">
              <w:t>adr_to_jmp_4</w:t>
            </w:r>
            <w:r>
              <w:t xml:space="preserve"> </w:t>
            </w:r>
            <w:r w:rsidRPr="002528EC">
              <w:t>(адрес</w:t>
            </w:r>
            <w:r>
              <w:t xml:space="preserve"> </w:t>
            </w:r>
            <w:r w:rsidRPr="002528EC">
              <w:t>формируется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proofErr w:type="spellStart"/>
            <w:r w:rsidRPr="002528EC">
              <w:t>WriteBack</w:t>
            </w:r>
            <w:proofErr w:type="spellEnd"/>
            <w:r w:rsidRPr="002528EC">
              <w:t>)</w:t>
            </w:r>
          </w:p>
          <w:p w14:paraId="731900C0" w14:textId="63E5FA98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команды</w:t>
            </w:r>
            <w:r>
              <w:t xml:space="preserve"> </w:t>
            </w:r>
            <w:r w:rsidRPr="002528EC">
              <w:t>не</w:t>
            </w:r>
            <w:r>
              <w:t xml:space="preserve"> </w:t>
            </w:r>
            <w:r w:rsidRPr="002528EC">
              <w:t>могут</w:t>
            </w:r>
            <w:r>
              <w:t xml:space="preserve"> </w:t>
            </w:r>
            <w:r w:rsidRPr="002528EC">
              <w:t>двигаться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стойка</w:t>
            </w:r>
            <w:proofErr w:type="spellEnd"/>
            <w:r w:rsidRPr="002528EC">
              <w:t>)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держим</w:t>
            </w:r>
            <w:r>
              <w:t xml:space="preserve"> </w:t>
            </w:r>
            <w:proofErr w:type="spellStart"/>
            <w:r w:rsidRPr="002528EC">
              <w:t>pc</w:t>
            </w:r>
            <w:proofErr w:type="spellEnd"/>
            <w:r>
              <w:t xml:space="preserve"> </w:t>
            </w:r>
            <w:r w:rsidRPr="002528EC">
              <w:t>(не</w:t>
            </w:r>
            <w:r>
              <w:t xml:space="preserve"> </w:t>
            </w:r>
            <w:proofErr w:type="spellStart"/>
            <w:r w:rsidRPr="002528EC">
              <w:t>фетчим</w:t>
            </w:r>
            <w:proofErr w:type="spellEnd"/>
            <w:r>
              <w:t xml:space="preserve"> </w:t>
            </w:r>
            <w:r w:rsidRPr="002528EC">
              <w:t>новые</w:t>
            </w:r>
            <w:r>
              <w:t xml:space="preserve"> </w:t>
            </w:r>
            <w:r w:rsidRPr="002528EC">
              <w:t>команды)</w:t>
            </w:r>
          </w:p>
          <w:p w14:paraId="213EC402" w14:textId="431CFC8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иначе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proofErr w:type="spellStart"/>
            <w:r w:rsidRPr="002528EC">
              <w:t>pc</w:t>
            </w:r>
            <w:proofErr w:type="spellEnd"/>
            <w:r>
              <w:t xml:space="preserve"> </w:t>
            </w:r>
            <w:r w:rsidRPr="002528EC">
              <w:t>+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(следующая</w:t>
            </w:r>
            <w:r>
              <w:t xml:space="preserve"> </w:t>
            </w:r>
            <w:r w:rsidRPr="002528EC">
              <w:t>команда)</w:t>
            </w:r>
          </w:p>
          <w:p w14:paraId="7FF236BF" w14:textId="77777777" w:rsidR="002528EC" w:rsidRPr="002528EC" w:rsidRDefault="002528EC" w:rsidP="002528EC">
            <w:pPr>
              <w:pStyle w:val="af4"/>
            </w:pPr>
            <w:proofErr w:type="spellStart"/>
            <w:r w:rsidRPr="002528EC">
              <w:t>always</w:t>
            </w:r>
            <w:proofErr w:type="spellEnd"/>
            <w:r w:rsidRPr="002528EC">
              <w:t>@*</w:t>
            </w:r>
          </w:p>
          <w:p w14:paraId="0A2B3C2B" w14:textId="3762C68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</w:t>
            </w:r>
            <w:proofErr w:type="spellStart"/>
            <w:r w:rsidRPr="002528EC">
              <w:rPr>
                <w:lang w:val="en-US"/>
              </w:rPr>
              <w:t>jump_cond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37AFFDFC" w14:textId="1EA30C6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Pr="002528EC">
              <w:rPr>
                <w:lang w:val="en-US"/>
              </w:rPr>
              <w:t>pc_next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adr_to_jmp_</w:t>
            </w:r>
            <w:proofErr w:type="gramStart"/>
            <w:r w:rsidRPr="002528EC">
              <w:rPr>
                <w:lang w:val="en-US"/>
              </w:rPr>
              <w:t>4;</w:t>
            </w:r>
            <w:proofErr w:type="gramEnd"/>
          </w:p>
          <w:p w14:paraId="75AF8782" w14:textId="0511B54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(!cmd</w:t>
            </w:r>
            <w:proofErr w:type="gramEnd"/>
            <w:r w:rsidRPr="002528EC">
              <w:rPr>
                <w:lang w:val="en-US"/>
              </w:rPr>
              <w:t>_1_can_move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|</w:t>
            </w:r>
            <w:proofErr w:type="gramStart"/>
            <w:r w:rsidRPr="002528EC">
              <w:rPr>
                <w:lang w:val="en-US"/>
              </w:rPr>
              <w:t>|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!cmd</w:t>
            </w:r>
            <w:proofErr w:type="gramEnd"/>
            <w:r w:rsidRPr="002528EC">
              <w:rPr>
                <w:lang w:val="en-US"/>
              </w:rPr>
              <w:t>_2_can_move)</w:t>
            </w:r>
          </w:p>
          <w:p w14:paraId="69EE73B2" w14:textId="0D62EAC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Pr="002528EC">
              <w:rPr>
                <w:lang w:val="en-US"/>
              </w:rPr>
              <w:t>pc_next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pc;</w:t>
            </w:r>
            <w:proofErr w:type="gramEnd"/>
          </w:p>
          <w:p w14:paraId="7BD95C09" w14:textId="31BC829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5CACC672" w14:textId="1591AFD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Pr="002528EC">
              <w:rPr>
                <w:lang w:val="en-US"/>
              </w:rPr>
              <w:t>pc_next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pc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</w:p>
          <w:p w14:paraId="6B45E2F2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73204E74" w14:textId="77777777" w:rsidR="002528EC" w:rsidRPr="002528EC" w:rsidRDefault="002528EC" w:rsidP="002528EC">
            <w:pPr>
              <w:pStyle w:val="af4"/>
            </w:pPr>
            <w:r w:rsidRPr="002528EC">
              <w:t>//----------------</w:t>
            </w:r>
          </w:p>
          <w:p w14:paraId="396EB1C0" w14:textId="515A4D8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proofErr w:type="spellStart"/>
            <w:r w:rsidRPr="002528EC">
              <w:t>Fetch</w:t>
            </w:r>
            <w:proofErr w:type="spellEnd"/>
            <w:r>
              <w:t xml:space="preserve"> </w:t>
            </w:r>
            <w:r w:rsidRPr="002528EC">
              <w:t>(IF)</w:t>
            </w:r>
          </w:p>
          <w:p w14:paraId="66A5E518" w14:textId="77777777" w:rsidR="002528EC" w:rsidRPr="002528EC" w:rsidRDefault="002528EC" w:rsidP="002528EC">
            <w:pPr>
              <w:pStyle w:val="af4"/>
            </w:pPr>
            <w:r w:rsidRPr="002528EC">
              <w:t>//----------------</w:t>
            </w:r>
          </w:p>
          <w:p w14:paraId="0552BB77" w14:textId="2B0CE365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Вычисляем</w:t>
            </w:r>
            <w:r>
              <w:t xml:space="preserve"> </w:t>
            </w:r>
            <w:r w:rsidRPr="002528EC">
              <w:t>следующую</w:t>
            </w:r>
            <w:r>
              <w:t xml:space="preserve"> </w:t>
            </w:r>
            <w:r w:rsidRPr="002528EC">
              <w:t>команду,</w:t>
            </w:r>
            <w:r>
              <w:t xml:space="preserve"> </w:t>
            </w:r>
            <w:r w:rsidRPr="002528EC">
              <w:t>читаем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PROG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адресу</w:t>
            </w:r>
            <w:r>
              <w:t xml:space="preserve"> </w:t>
            </w:r>
            <w:proofErr w:type="spellStart"/>
            <w:r w:rsidRPr="002528EC">
              <w:t>pc</w:t>
            </w:r>
            <w:proofErr w:type="spellEnd"/>
          </w:p>
          <w:p w14:paraId="51EE6D5E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42E67E46" w14:textId="6F97CC1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cmd_reg_0_next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PROG[</w:t>
            </w:r>
            <w:proofErr w:type="gramEnd"/>
            <w:r w:rsidRPr="002528EC">
              <w:rPr>
                <w:lang w:val="en-US"/>
              </w:rPr>
              <w:t>pc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1F871614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1C66BE28" w14:textId="45E156D0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Сдвиг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регистр</w:t>
            </w:r>
            <w:r>
              <w:t xml:space="preserve"> </w:t>
            </w:r>
            <w:r w:rsidRPr="002528EC">
              <w:t>cmd_reg_0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фронту</w:t>
            </w:r>
            <w:r>
              <w:t xml:space="preserve"> </w:t>
            </w:r>
            <w:proofErr w:type="spellStart"/>
            <w:r w:rsidRPr="002528EC">
              <w:t>clk</w:t>
            </w:r>
            <w:proofErr w:type="spellEnd"/>
            <w:r w:rsidRPr="002528EC">
              <w:t>:</w:t>
            </w:r>
          </w:p>
          <w:p w14:paraId="2C99C38C" w14:textId="62B70F3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proofErr w:type="spellStart"/>
            <w:r w:rsidRPr="002528EC">
              <w:t>reset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обнуляем</w:t>
            </w:r>
          </w:p>
          <w:p w14:paraId="21EFA27C" w14:textId="0635A32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proofErr w:type="spellStart"/>
            <w:r w:rsidRPr="002528EC">
              <w:t>jump_cond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очищаем</w:t>
            </w:r>
            <w:r>
              <w:t xml:space="preserve"> </w:t>
            </w:r>
            <w:r w:rsidRPr="002528EC">
              <w:t>(сбрасываем</w:t>
            </w:r>
            <w:r>
              <w:t xml:space="preserve"> </w:t>
            </w:r>
            <w:r w:rsidRPr="002528EC">
              <w:t>инструкцию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IF),</w:t>
            </w:r>
            <w:r>
              <w:t xml:space="preserve"> </w:t>
            </w:r>
            <w:r w:rsidRPr="002528EC">
              <w:t>чтобы</w:t>
            </w:r>
            <w:r>
              <w:t xml:space="preserve"> </w:t>
            </w:r>
            <w:r w:rsidRPr="002528EC">
              <w:t>не</w:t>
            </w:r>
            <w:r>
              <w:t xml:space="preserve"> </w:t>
            </w:r>
            <w:r w:rsidRPr="002528EC">
              <w:t>допустить</w:t>
            </w:r>
            <w:r>
              <w:t xml:space="preserve"> </w:t>
            </w:r>
            <w:r w:rsidRPr="002528EC">
              <w:t>"лишней"</w:t>
            </w:r>
          </w:p>
          <w:p w14:paraId="0139339C" w14:textId="0E5D23F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  </w:t>
            </w:r>
            <w:r w:rsidRPr="002528EC">
              <w:t>команды,</w:t>
            </w:r>
            <w:r>
              <w:t xml:space="preserve"> </w:t>
            </w:r>
            <w:r w:rsidRPr="002528EC">
              <w:t>загруженной</w:t>
            </w:r>
            <w:r>
              <w:t xml:space="preserve"> </w:t>
            </w:r>
            <w:proofErr w:type="gramStart"/>
            <w:r w:rsidRPr="002528EC">
              <w:t>раньше</w:t>
            </w:r>
            <w:r>
              <w:t xml:space="preserve"> </w:t>
            </w:r>
            <w:r w:rsidRPr="002528EC">
              <w:t>чем</w:t>
            </w:r>
            <w:proofErr w:type="gramEnd"/>
            <w:r>
              <w:t xml:space="preserve"> </w:t>
            </w:r>
            <w:proofErr w:type="spellStart"/>
            <w:r w:rsidRPr="002528EC">
              <w:t>resolved</w:t>
            </w:r>
            <w:proofErr w:type="spellEnd"/>
            <w:r>
              <w:t xml:space="preserve"> </w:t>
            </w:r>
            <w:proofErr w:type="spellStart"/>
            <w:r w:rsidRPr="002528EC">
              <w:t>jump</w:t>
            </w:r>
            <w:proofErr w:type="spellEnd"/>
            <w:r>
              <w:t xml:space="preserve"> </w:t>
            </w:r>
            <w:r w:rsidRPr="002528EC">
              <w:t>(очистка/</w:t>
            </w:r>
            <w:proofErr w:type="spellStart"/>
            <w:r w:rsidRPr="002528EC">
              <w:t>флеш</w:t>
            </w:r>
            <w:proofErr w:type="spellEnd"/>
            <w:r>
              <w:t xml:space="preserve"> </w:t>
            </w:r>
            <w:r w:rsidRPr="002528EC">
              <w:t>конвейера)</w:t>
            </w:r>
          </w:p>
          <w:p w14:paraId="0A7DA2DE" w14:textId="742160F2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иначе,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обе</w:t>
            </w:r>
            <w:r>
              <w:t xml:space="preserve"> </w:t>
            </w:r>
            <w:r w:rsidRPr="002528EC">
              <w:t>последующие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разрешают</w:t>
            </w:r>
            <w:r>
              <w:t xml:space="preserve"> </w:t>
            </w:r>
            <w:r w:rsidRPr="002528EC">
              <w:t>движение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фиксируем</w:t>
            </w:r>
            <w:r>
              <w:t xml:space="preserve"> </w:t>
            </w:r>
            <w:r w:rsidRPr="002528EC">
              <w:t>cmd_reg_0_next</w:t>
            </w:r>
          </w:p>
          <w:p w14:paraId="10DDE529" w14:textId="3AA84CB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2BAD11F3" w14:textId="26A2C65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29967461" w14:textId="5177652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cmd_reg_0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0BFB67F3" w14:textId="116176BF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if(</w:t>
            </w:r>
            <w:proofErr w:type="spellStart"/>
            <w:r w:rsidRPr="002528EC">
              <w:rPr>
                <w:lang w:val="en-US"/>
              </w:rPr>
              <w:t>jump_cond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46CF81AC" w14:textId="70D525E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cmd_reg_0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21AE8202" w14:textId="6D84546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if(</w:t>
            </w:r>
            <w:proofErr w:type="gramEnd"/>
            <w:r w:rsidRPr="002528EC">
              <w:rPr>
                <w:lang w:val="en-US"/>
              </w:rPr>
              <w:t>cmd_1_can_move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&amp;&amp;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cmd_2_can_move)</w:t>
            </w:r>
          </w:p>
          <w:p w14:paraId="3EBE52B4" w14:textId="52A5272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cmd_reg_0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2677A446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56E5E5F3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//----------------</w:t>
            </w:r>
          </w:p>
          <w:p w14:paraId="4CB370EC" w14:textId="3165E8E9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Decode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(ID1)</w:t>
            </w:r>
          </w:p>
          <w:p w14:paraId="1AFFD8D1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//----------------</w:t>
            </w:r>
          </w:p>
          <w:p w14:paraId="642D7D8D" w14:textId="487AAFA9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lastRenderedPageBreak/>
              <w:t>//</w:t>
            </w:r>
            <w:r>
              <w:rPr>
                <w:lang w:val="en-US"/>
              </w:rPr>
              <w:t xml:space="preserve"> </w:t>
            </w:r>
            <w:r w:rsidRPr="002528EC">
              <w:t>Разбор</w:t>
            </w:r>
            <w:r>
              <w:rPr>
                <w:lang w:val="en-US"/>
              </w:rPr>
              <w:t xml:space="preserve"> </w:t>
            </w:r>
            <w:r w:rsidRPr="002528EC">
              <w:t>полей</w:t>
            </w:r>
            <w:r>
              <w:rPr>
                <w:lang w:val="en-US"/>
              </w:rPr>
              <w:t xml:space="preserve"> </w:t>
            </w:r>
            <w:r w:rsidRPr="002528EC">
              <w:t>команды</w:t>
            </w:r>
            <w:r>
              <w:rPr>
                <w:lang w:val="en-US"/>
              </w:rPr>
              <w:t xml:space="preserve"> </w:t>
            </w:r>
            <w:r w:rsidRPr="002528EC">
              <w:t>из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stage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ID1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stage)</w:t>
            </w:r>
          </w:p>
          <w:p w14:paraId="403669D5" w14:textId="174D62E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COP_SIZE</w:t>
            </w:r>
            <w:r>
              <w:t xml:space="preserve"> </w:t>
            </w:r>
            <w:r w:rsidRPr="002528EC">
              <w:t>бит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proofErr w:type="spellStart"/>
            <w:r w:rsidRPr="002528EC">
              <w:t>opcode</w:t>
            </w:r>
            <w:proofErr w:type="spellEnd"/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старших</w:t>
            </w:r>
            <w:r>
              <w:t xml:space="preserve"> </w:t>
            </w:r>
            <w:r w:rsidRPr="002528EC">
              <w:t>битах</w:t>
            </w:r>
            <w:r>
              <w:t xml:space="preserve"> </w:t>
            </w:r>
            <w:r w:rsidRPr="002528EC">
              <w:t>команды.</w:t>
            </w:r>
          </w:p>
          <w:p w14:paraId="0286E188" w14:textId="4A5635A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Формат</w:t>
            </w:r>
            <w:r>
              <w:t xml:space="preserve"> </w:t>
            </w:r>
            <w:r w:rsidRPr="002528EC">
              <w:t>команды</w:t>
            </w:r>
            <w:r>
              <w:t xml:space="preserve"> </w:t>
            </w:r>
            <w:r w:rsidRPr="002528EC">
              <w:t>(биты):</w:t>
            </w:r>
            <w:r>
              <w:t xml:space="preserve"> </w:t>
            </w:r>
            <w:r w:rsidRPr="002528EC">
              <w:t>[COP</w:t>
            </w:r>
            <w:r>
              <w:t xml:space="preserve"> </w:t>
            </w:r>
            <w:r w:rsidRPr="002528EC">
              <w:t>(COP_SIZE</w:t>
            </w:r>
            <w:proofErr w:type="gramStart"/>
            <w:r w:rsidRPr="002528EC">
              <w:t>)][</w:t>
            </w:r>
            <w:proofErr w:type="spellStart"/>
            <w:proofErr w:type="gramEnd"/>
            <w:r w:rsidRPr="002528EC">
              <w:t>literal</w:t>
            </w:r>
            <w:proofErr w:type="spellEnd"/>
            <w:r w:rsidRPr="002528EC">
              <w:t>/</w:t>
            </w:r>
            <w:proofErr w:type="spellStart"/>
            <w:r w:rsidRPr="002528EC">
              <w:t>adr_r</w:t>
            </w:r>
            <w:proofErr w:type="spellEnd"/>
            <w:r w:rsidRPr="002528EC">
              <w:t>/</w:t>
            </w:r>
            <w:proofErr w:type="gramStart"/>
            <w:r w:rsidRPr="002528EC">
              <w:t>...][...]</w:t>
            </w:r>
            <w:proofErr w:type="gramEnd"/>
            <w:r w:rsidRPr="002528EC">
              <w:t>[</w:t>
            </w:r>
            <w:proofErr w:type="spellStart"/>
            <w:r w:rsidRPr="002528EC">
              <w:t>adr_to_jmp</w:t>
            </w:r>
            <w:proofErr w:type="spellEnd"/>
            <w:r>
              <w:t xml:space="preserve"> </w:t>
            </w:r>
            <w:r w:rsidRPr="002528EC">
              <w:t>(ниже)]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примерный</w:t>
            </w:r>
            <w:r>
              <w:t xml:space="preserve"> </w:t>
            </w:r>
            <w:r w:rsidRPr="002528EC">
              <w:t>порядок</w:t>
            </w:r>
          </w:p>
          <w:p w14:paraId="0B86C705" w14:textId="49FEC876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[COP_SIZE</w:t>
            </w:r>
            <w:r>
              <w:rPr>
                <w:lang w:val="en-US"/>
              </w:rPr>
              <w:t xml:space="preserve">   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cop_1</w:t>
            </w: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                        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4C8DCF87" w14:textId="5467128A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proofErr w:type="spellStart"/>
            <w:r w:rsidRPr="002528EC">
              <w:t>literal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непосредственное</w:t>
            </w:r>
            <w:r>
              <w:t xml:space="preserve"> </w:t>
            </w:r>
            <w:r w:rsidRPr="002528EC">
              <w:t>число</w:t>
            </w:r>
            <w:r>
              <w:t xml:space="preserve"> </w:t>
            </w:r>
            <w:r w:rsidRPr="002528EC">
              <w:t>(</w:t>
            </w:r>
            <w:proofErr w:type="gramStart"/>
            <w:r w:rsidRPr="002528EC">
              <w:t>например</w:t>
            </w:r>
            <w:proofErr w:type="gramEnd"/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LTM)</w:t>
            </w:r>
          </w:p>
          <w:p w14:paraId="775F4E2A" w14:textId="564723E6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[WORD_SIZE</w:t>
            </w:r>
            <w:r>
              <w:rPr>
                <w:lang w:val="en-US"/>
              </w:rPr>
              <w:t xml:space="preserve">  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literal</w:t>
            </w:r>
            <w:r>
              <w:rPr>
                <w:lang w:val="en-US"/>
              </w:rPr>
              <w:t xml:space="preserve">   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>
              <w:rPr>
                <w:lang w:val="en-US"/>
              </w:rPr>
              <w:t xml:space="preserve">              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WORD_SIZE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1E4693E7" w14:textId="74BA8394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памяти</w:t>
            </w:r>
            <w:r>
              <w:t xml:space="preserve"> </w:t>
            </w:r>
            <w:r w:rsidRPr="002528EC">
              <w:t>данных</w:t>
            </w:r>
            <w:r>
              <w:t xml:space="preserve"> </w:t>
            </w:r>
            <w:r w:rsidRPr="002528EC">
              <w:t>(низкие</w:t>
            </w:r>
            <w:r>
              <w:t xml:space="preserve"> </w:t>
            </w:r>
            <w:r w:rsidRPr="002528EC">
              <w:t>биты</w:t>
            </w:r>
            <w:r>
              <w:t xml:space="preserve"> </w:t>
            </w:r>
            <w:r w:rsidRPr="002528EC">
              <w:t>команды)</w:t>
            </w:r>
          </w:p>
          <w:p w14:paraId="14A4B51A" w14:textId="7F79565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[DATA_MEM_ADR_SIZE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adr_m_1_1</w:t>
            </w: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cmd_reg_0[DATA_MEM_ADR_SIZE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               </w:t>
            </w:r>
            <w:proofErr w:type="gramStart"/>
            <w:r>
              <w:rPr>
                <w:lang w:val="en-US"/>
              </w:rPr>
              <w:t xml:space="preserve"> 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0DC4520F" w14:textId="21207580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r w:rsidRPr="002528EC">
              <w:t>(1-й/2-й</w:t>
            </w:r>
            <w:r>
              <w:t xml:space="preserve"> </w:t>
            </w:r>
            <w:r w:rsidRPr="002528EC">
              <w:t>источник)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расположение</w:t>
            </w:r>
            <w:r>
              <w:t xml:space="preserve"> </w:t>
            </w:r>
            <w:r w:rsidRPr="002528EC">
              <w:t>зависит</w:t>
            </w:r>
            <w:r>
              <w:t xml:space="preserve"> </w:t>
            </w:r>
            <w:r w:rsidRPr="002528EC">
              <w:t>от</w:t>
            </w:r>
            <w:r>
              <w:t xml:space="preserve"> </w:t>
            </w:r>
            <w:r w:rsidRPr="002528EC">
              <w:t>формата</w:t>
            </w:r>
            <w:r>
              <w:t xml:space="preserve"> </w:t>
            </w:r>
            <w:r w:rsidRPr="002528EC">
              <w:t>команды</w:t>
            </w:r>
          </w:p>
          <w:p w14:paraId="3F8CB1FC" w14:textId="52093E98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[RF_ADR_SIZE</w:t>
            </w:r>
            <w:r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adr_r_1_1</w:t>
            </w: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>
              <w:rPr>
                <w:lang w:val="en-US"/>
              </w:rPr>
              <w:t xml:space="preserve">              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1394F4A7" w14:textId="0558643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[RF_ADR_SIZE</w:t>
            </w:r>
            <w:r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adr_r_2_1</w:t>
            </w: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547A77EB" w14:textId="489AFC5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перехода</w:t>
            </w:r>
            <w:r>
              <w:t xml:space="preserve"> </w:t>
            </w:r>
            <w:r w:rsidRPr="002528EC">
              <w:t>(если</w:t>
            </w:r>
            <w:r>
              <w:t xml:space="preserve"> </w:t>
            </w:r>
            <w:r w:rsidRPr="002528EC">
              <w:t>команда</w:t>
            </w:r>
            <w:r>
              <w:t xml:space="preserve"> </w:t>
            </w:r>
            <w:r w:rsidRPr="002528EC">
              <w:t>JUMP/JUMP_LESS)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младшие</w:t>
            </w:r>
            <w:r>
              <w:t xml:space="preserve"> </w:t>
            </w:r>
            <w:r w:rsidRPr="002528EC">
              <w:t>биты</w:t>
            </w:r>
            <w:r>
              <w:t xml:space="preserve"> </w:t>
            </w:r>
            <w:r w:rsidRPr="002528EC">
              <w:t>длины</w:t>
            </w:r>
            <w:r>
              <w:t xml:space="preserve"> </w:t>
            </w:r>
            <w:r w:rsidRPr="002528EC">
              <w:t>PROG_ADR_SIZE</w:t>
            </w:r>
          </w:p>
          <w:p w14:paraId="7957569F" w14:textId="1CCB245F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[PROG_ADR_SIZE</w:t>
            </w:r>
            <w:r>
              <w:rPr>
                <w:lang w:val="en-US"/>
              </w:rPr>
              <w:t xml:space="preserve">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adr_to_jmp_1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cmd_reg_0[PROG_ADR_SIZE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                   </w:t>
            </w:r>
            <w:proofErr w:type="gramStart"/>
            <w:r>
              <w:rPr>
                <w:lang w:val="en-US"/>
              </w:rPr>
              <w:t xml:space="preserve"> 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26A31351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5928C026" w14:textId="6AE906CD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(Комментарий:</w:t>
            </w:r>
            <w:r>
              <w:t xml:space="preserve"> </w:t>
            </w:r>
            <w:r w:rsidRPr="002528EC">
              <w:t>закомментированный</w:t>
            </w:r>
            <w:r>
              <w:t xml:space="preserve"> </w:t>
            </w:r>
            <w:r w:rsidRPr="002528EC">
              <w:t>код</w:t>
            </w:r>
            <w:r>
              <w:t xml:space="preserve"> </w:t>
            </w:r>
            <w:r w:rsidRPr="002528EC">
              <w:t>ниже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альтернативные</w:t>
            </w:r>
            <w:r>
              <w:t xml:space="preserve"> </w:t>
            </w:r>
            <w:r w:rsidRPr="002528EC">
              <w:t>распаковки</w:t>
            </w:r>
            <w:r>
              <w:t xml:space="preserve"> </w:t>
            </w:r>
            <w:r w:rsidRPr="002528EC">
              <w:t>полей,</w:t>
            </w:r>
            <w:r>
              <w:t xml:space="preserve"> </w:t>
            </w:r>
            <w:r w:rsidRPr="002528EC">
              <w:t>оставлены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ориентира)</w:t>
            </w:r>
          </w:p>
          <w:p w14:paraId="0B6054B7" w14:textId="137B3ECE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[KOP_SIZE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cmd_</w:t>
            </w:r>
            <w:proofErr w:type="gramStart"/>
            <w:r w:rsidRPr="002528EC">
              <w:rPr>
                <w:lang w:val="en-US"/>
              </w:rPr>
              <w:t>reg</w:t>
            </w:r>
            <w:proofErr w:type="spellEnd"/>
            <w:r w:rsidRPr="002528EC">
              <w:rPr>
                <w:lang w:val="en-US"/>
              </w:rPr>
              <w:t>[</w:t>
            </w:r>
            <w:proofErr w:type="gramEnd"/>
            <w:r w:rsidRPr="002528EC">
              <w:rPr>
                <w:lang w:val="en-US"/>
              </w:rPr>
              <w:t>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KOP_SIZE];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+</w:t>
            </w:r>
          </w:p>
          <w:p w14:paraId="099E9AF8" w14:textId="4A3A113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[ADDR_DATA_MEM_SIZE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adr_m_1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cmd_</w:t>
            </w:r>
            <w:proofErr w:type="gramStart"/>
            <w:r w:rsidRPr="002528EC">
              <w:rPr>
                <w:lang w:val="en-US"/>
              </w:rPr>
              <w:t>reg</w:t>
            </w:r>
            <w:proofErr w:type="spellEnd"/>
            <w:r w:rsidRPr="002528EC">
              <w:rPr>
                <w:lang w:val="en-US"/>
              </w:rPr>
              <w:t>[</w:t>
            </w:r>
            <w:proofErr w:type="gramEnd"/>
            <w:r w:rsidRPr="002528EC">
              <w:rPr>
                <w:lang w:val="en-US"/>
              </w:rPr>
              <w:t>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KOP_SIZE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LIT_SIZE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ADDR_DATA_MEM_SIZE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24ABCF32" w14:textId="11BBF30B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[LIT_SIZE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literal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cmd_</w:t>
            </w:r>
            <w:proofErr w:type="gramStart"/>
            <w:r w:rsidRPr="002528EC">
              <w:rPr>
                <w:lang w:val="en-US"/>
              </w:rPr>
              <w:t>reg</w:t>
            </w:r>
            <w:proofErr w:type="spellEnd"/>
            <w:r w:rsidRPr="002528EC">
              <w:rPr>
                <w:lang w:val="en-US"/>
              </w:rPr>
              <w:t>[</w:t>
            </w:r>
            <w:proofErr w:type="gramEnd"/>
            <w:r w:rsidRPr="002528EC">
              <w:rPr>
                <w:lang w:val="en-US"/>
              </w:rPr>
              <w:t>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KOP_SIZE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LIT_SIZE];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+</w:t>
            </w:r>
          </w:p>
          <w:p w14:paraId="6E38865B" w14:textId="09FD3A26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[ADDR_RF_SIZE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cmd_</w:t>
            </w:r>
            <w:proofErr w:type="gramStart"/>
            <w:r w:rsidRPr="002528EC">
              <w:rPr>
                <w:lang w:val="en-US"/>
              </w:rPr>
              <w:t>reg</w:t>
            </w:r>
            <w:proofErr w:type="spellEnd"/>
            <w:r w:rsidRPr="002528EC">
              <w:rPr>
                <w:lang w:val="en-US"/>
              </w:rPr>
              <w:t>[</w:t>
            </w:r>
            <w:proofErr w:type="gramEnd"/>
            <w:r w:rsidRPr="002528EC">
              <w:rPr>
                <w:lang w:val="en-US"/>
              </w:rPr>
              <w:t>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KOP_SIZE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ADDR_RF_SIZE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09873F0F" w14:textId="31D9B16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[ADDR_RF_SIZE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cmd_</w:t>
            </w:r>
            <w:proofErr w:type="gramStart"/>
            <w:r w:rsidRPr="002528EC">
              <w:rPr>
                <w:lang w:val="en-US"/>
              </w:rPr>
              <w:t>reg</w:t>
            </w:r>
            <w:proofErr w:type="spellEnd"/>
            <w:r w:rsidRPr="002528EC">
              <w:rPr>
                <w:lang w:val="en-US"/>
              </w:rPr>
              <w:t>[</w:t>
            </w:r>
            <w:proofErr w:type="gramEnd"/>
            <w:r w:rsidRPr="002528EC">
              <w:rPr>
                <w:lang w:val="en-US"/>
              </w:rPr>
              <w:t>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KOP_SIZE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ADDR_RF_SIZE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ADDR_RF_SIZE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248AC871" w14:textId="66386F3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[ADDR_RF_SIZE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cmd_</w:t>
            </w:r>
            <w:proofErr w:type="gramStart"/>
            <w:r w:rsidRPr="002528EC">
              <w:rPr>
                <w:lang w:val="en-US"/>
              </w:rPr>
              <w:t>reg</w:t>
            </w:r>
            <w:proofErr w:type="spellEnd"/>
            <w:r w:rsidRPr="002528EC">
              <w:rPr>
                <w:lang w:val="en-US"/>
              </w:rPr>
              <w:t>[</w:t>
            </w:r>
            <w:proofErr w:type="gramEnd"/>
            <w:r w:rsidRPr="002528EC">
              <w:rPr>
                <w:lang w:val="en-US"/>
              </w:rPr>
              <w:t>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KOP_SIZE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2*ADDR_RF_SIZE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ADDR_RF_SIZE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7B384E0B" w14:textId="47598875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[ADDR_CMD_MEM_SIZE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adr_to_jump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cmd_</w:t>
            </w:r>
            <w:proofErr w:type="gramStart"/>
            <w:r w:rsidRPr="002528EC">
              <w:rPr>
                <w:lang w:val="en-US"/>
              </w:rPr>
              <w:t>reg</w:t>
            </w:r>
            <w:proofErr w:type="spellEnd"/>
            <w:r w:rsidRPr="002528EC">
              <w:rPr>
                <w:lang w:val="en-US"/>
              </w:rPr>
              <w:t>[</w:t>
            </w:r>
            <w:proofErr w:type="gramEnd"/>
            <w:r w:rsidRPr="002528EC">
              <w:rPr>
                <w:lang w:val="en-US"/>
              </w:rPr>
              <w:t>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KOP_SIZE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2*ADDR_RF_SIZE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ADDR_CMD_MEM_SIZE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3A1708A3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20B32CCF" w14:textId="6013EB2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Перенос</w:t>
            </w:r>
            <w:r>
              <w:t xml:space="preserve"> </w:t>
            </w:r>
            <w:r w:rsidRPr="002528EC">
              <w:t>команды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следующую</w:t>
            </w:r>
            <w:r>
              <w:t xml:space="preserve"> </w:t>
            </w:r>
            <w:r w:rsidRPr="002528EC">
              <w:t>стадию</w:t>
            </w:r>
            <w:r>
              <w:t xml:space="preserve"> </w:t>
            </w:r>
            <w:r w:rsidRPr="002528EC">
              <w:t>(ID1</w:t>
            </w:r>
            <w:r>
              <w:t xml:space="preserve"> </w:t>
            </w:r>
            <w:r w:rsidRPr="002528EC">
              <w:t>-&gt;</w:t>
            </w:r>
            <w:r>
              <w:t xml:space="preserve"> </w:t>
            </w:r>
            <w:r w:rsidRPr="002528EC">
              <w:t>ID2)</w:t>
            </w:r>
          </w:p>
          <w:p w14:paraId="14CAC1A4" w14:textId="5087B538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регистр</w:t>
            </w:r>
            <w:r>
              <w:t xml:space="preserve"> </w:t>
            </w:r>
            <w:r w:rsidRPr="002528EC">
              <w:t>cmd_reg_1</w:t>
            </w:r>
            <w:r>
              <w:t xml:space="preserve"> </w:t>
            </w:r>
            <w:r w:rsidRPr="002528EC">
              <w:t>обновляется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такту</w:t>
            </w:r>
          </w:p>
          <w:p w14:paraId="41736C25" w14:textId="10E26C17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0408B0CB" w14:textId="64A4AC1F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5C731E0E" w14:textId="523E1C2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4754F5C6" w14:textId="2094BCB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21657BFB" w14:textId="25C0F25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4D5217DC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616A3E4B" w14:textId="2DB7E8A8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Флаги</w:t>
            </w:r>
            <w:r>
              <w:t xml:space="preserve"> </w:t>
            </w:r>
            <w:r w:rsidRPr="002528EC">
              <w:t>разрешения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движения</w:t>
            </w:r>
            <w:r>
              <w:t xml:space="preserve"> </w:t>
            </w:r>
            <w:r w:rsidRPr="002528EC">
              <w:t>команды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(ID1)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следующие</w:t>
            </w:r>
            <w:r>
              <w:t xml:space="preserve"> </w:t>
            </w:r>
            <w:r w:rsidRPr="002528EC">
              <w:t>стадии.</w:t>
            </w:r>
          </w:p>
          <w:p w14:paraId="43E4A840" w14:textId="5A80A9DE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cmd_1_can_move_st_2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проверка</w:t>
            </w:r>
            <w:r>
              <w:t xml:space="preserve"> </w:t>
            </w:r>
            <w:r w:rsidRPr="002528EC">
              <w:t>зависимостей</w:t>
            </w:r>
            <w:r>
              <w:t xml:space="preserve"> </w:t>
            </w:r>
            <w:r w:rsidRPr="002528EC">
              <w:t>между</w:t>
            </w:r>
            <w:r>
              <w:t xml:space="preserve"> </w:t>
            </w:r>
            <w:r w:rsidRPr="002528EC">
              <w:t>полями</w:t>
            </w:r>
            <w:r>
              <w:t xml:space="preserve"> </w:t>
            </w:r>
            <w:r w:rsidRPr="002528EC">
              <w:t>команды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командой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2</w:t>
            </w:r>
          </w:p>
          <w:p w14:paraId="36177365" w14:textId="7B8B0CF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cmd_1_can_move_st_3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проверка</w:t>
            </w:r>
            <w:r>
              <w:t xml:space="preserve"> </w:t>
            </w:r>
            <w:r w:rsidRPr="002528EC">
              <w:t>зависимостей</w:t>
            </w:r>
            <w:r>
              <w:t xml:space="preserve"> </w:t>
            </w:r>
            <w:r w:rsidRPr="002528EC">
              <w:t>между</w:t>
            </w:r>
            <w:r>
              <w:t xml:space="preserve"> </w:t>
            </w:r>
            <w:r w:rsidRPr="002528EC">
              <w:t>полями</w:t>
            </w:r>
            <w:r>
              <w:t xml:space="preserve"> </w:t>
            </w:r>
            <w:r w:rsidRPr="002528EC">
              <w:t>команды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командой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3</w:t>
            </w:r>
          </w:p>
          <w:p w14:paraId="3CB2C2DB" w14:textId="1D7EFD65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30EA2B3E" w14:textId="10CAE99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2289C1A4" w14:textId="2DA4BD2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Общий</w:t>
            </w:r>
            <w:r>
              <w:t xml:space="preserve"> </w:t>
            </w:r>
            <w:r w:rsidRPr="002528EC">
              <w:t>флаг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команда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может</w:t>
            </w:r>
            <w:r>
              <w:t xml:space="preserve"> </w:t>
            </w:r>
            <w:r w:rsidRPr="002528EC">
              <w:t>двигаться</w:t>
            </w:r>
            <w:r>
              <w:t xml:space="preserve"> </w:t>
            </w:r>
            <w:r w:rsidRPr="002528EC">
              <w:t>только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оба</w:t>
            </w:r>
            <w:r>
              <w:t xml:space="preserve"> </w:t>
            </w:r>
            <w:proofErr w:type="spellStart"/>
            <w:r w:rsidRPr="002528EC">
              <w:t>подтестируемых</w:t>
            </w:r>
            <w:proofErr w:type="spellEnd"/>
            <w:r>
              <w:t xml:space="preserve"> </w:t>
            </w:r>
            <w:r w:rsidRPr="002528EC">
              <w:t>флага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1</w:t>
            </w:r>
          </w:p>
          <w:p w14:paraId="19D67B6F" w14:textId="3999323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cmd_1_can_move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&amp;&amp;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cmd_1_can_move_st_</w:t>
            </w:r>
            <w:proofErr w:type="gramStart"/>
            <w:r w:rsidRPr="002528EC">
              <w:rPr>
                <w:lang w:val="en-US"/>
              </w:rPr>
              <w:t>3;</w:t>
            </w:r>
            <w:proofErr w:type="gramEnd"/>
          </w:p>
          <w:p w14:paraId="544A1668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394A7FC1" w14:textId="68541701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Детекция</w:t>
            </w:r>
            <w:r>
              <w:t xml:space="preserve"> </w:t>
            </w:r>
            <w:r w:rsidRPr="002528EC">
              <w:t>зависимостей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hazard</w:t>
            </w:r>
            <w:proofErr w:type="spellEnd"/>
            <w:r>
              <w:t xml:space="preserve"> </w:t>
            </w:r>
            <w:proofErr w:type="spellStart"/>
            <w:r w:rsidRPr="002528EC">
              <w:t>detection</w:t>
            </w:r>
            <w:proofErr w:type="spellEnd"/>
            <w:r w:rsidRPr="002528EC">
              <w:t>)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предотвращения</w:t>
            </w:r>
            <w:r>
              <w:t xml:space="preserve"> </w:t>
            </w:r>
            <w:r w:rsidRPr="002528EC">
              <w:t>конфликтов</w:t>
            </w:r>
            <w:r>
              <w:t xml:space="preserve"> </w:t>
            </w:r>
            <w:r w:rsidRPr="002528EC">
              <w:t>чтения/записи</w:t>
            </w:r>
            <w:r>
              <w:t xml:space="preserve"> </w:t>
            </w:r>
            <w:r w:rsidRPr="002528EC">
              <w:t>регистров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памяти.</w:t>
            </w:r>
          </w:p>
          <w:p w14:paraId="7A13DF22" w14:textId="24E53840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CASE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cop_1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разные</w:t>
            </w:r>
            <w:r>
              <w:t xml:space="preserve"> </w:t>
            </w:r>
            <w:r w:rsidRPr="002528EC">
              <w:t>типы</w:t>
            </w:r>
            <w:r>
              <w:t xml:space="preserve"> </w:t>
            </w:r>
            <w:r w:rsidRPr="002528EC">
              <w:t>инструкций</w:t>
            </w:r>
            <w:r>
              <w:t xml:space="preserve"> </w:t>
            </w:r>
            <w:r w:rsidRPr="002528EC">
              <w:t>имеют</w:t>
            </w:r>
            <w:r>
              <w:t xml:space="preserve"> </w:t>
            </w:r>
            <w:r w:rsidRPr="002528EC">
              <w:t>разные</w:t>
            </w:r>
            <w:r>
              <w:t xml:space="preserve"> </w:t>
            </w:r>
            <w:r w:rsidRPr="002528EC">
              <w:t>операнды-источники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разные</w:t>
            </w:r>
            <w:r>
              <w:t xml:space="preserve"> </w:t>
            </w:r>
            <w:r w:rsidRPr="002528EC">
              <w:t>зависимости.</w:t>
            </w:r>
          </w:p>
          <w:p w14:paraId="67641B41" w14:textId="26B11C44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Внутри</w:t>
            </w:r>
            <w:r>
              <w:t xml:space="preserve"> </w:t>
            </w:r>
            <w:r w:rsidRPr="002528EC">
              <w:t>проверяем</w:t>
            </w:r>
            <w:r>
              <w:t xml:space="preserve"> </w:t>
            </w:r>
            <w:r w:rsidRPr="002528EC">
              <w:t>поля</w:t>
            </w:r>
            <w:r>
              <w:t xml:space="preserve"> </w:t>
            </w:r>
            <w:r w:rsidRPr="002528EC">
              <w:t>команд,</w:t>
            </w:r>
            <w:r>
              <w:t xml:space="preserve"> </w:t>
            </w:r>
            <w:r w:rsidRPr="002528EC">
              <w:t>находящиеся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стадиях</w:t>
            </w:r>
            <w:r>
              <w:t xml:space="preserve"> </w:t>
            </w:r>
            <w:r w:rsidRPr="002528EC">
              <w:t>2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3</w:t>
            </w:r>
            <w:r>
              <w:t xml:space="preserve"> </w:t>
            </w:r>
            <w:r w:rsidRPr="002528EC">
              <w:t>(cop_2,</w:t>
            </w:r>
            <w:r>
              <w:t xml:space="preserve"> </w:t>
            </w:r>
            <w:r w:rsidRPr="002528EC">
              <w:t>cop_3),</w:t>
            </w:r>
            <w:r>
              <w:t xml:space="preserve"> </w:t>
            </w:r>
            <w:r w:rsidRPr="002528EC">
              <w:t>чтобы</w:t>
            </w:r>
            <w:r>
              <w:t xml:space="preserve"> </w:t>
            </w:r>
            <w:r w:rsidRPr="002528EC">
              <w:t>решить,</w:t>
            </w:r>
          </w:p>
          <w:p w14:paraId="067668DB" w14:textId="6C9C0388" w:rsidR="002528EC" w:rsidRPr="002528EC" w:rsidRDefault="002528EC" w:rsidP="002528EC">
            <w:pPr>
              <w:pStyle w:val="af4"/>
            </w:pPr>
            <w:r w:rsidRPr="002528EC">
              <w:lastRenderedPageBreak/>
              <w:t>//</w:t>
            </w:r>
            <w:r>
              <w:t xml:space="preserve"> </w:t>
            </w:r>
            <w:r w:rsidRPr="002528EC">
              <w:t>нужно</w:t>
            </w:r>
            <w:r>
              <w:t xml:space="preserve"> </w:t>
            </w:r>
            <w:r w:rsidRPr="002528EC">
              <w:t>ли</w:t>
            </w:r>
            <w:r>
              <w:t xml:space="preserve"> </w:t>
            </w:r>
            <w:r w:rsidRPr="002528EC">
              <w:t>блокировать</w:t>
            </w:r>
            <w:r>
              <w:t xml:space="preserve"> </w:t>
            </w:r>
            <w:r w:rsidRPr="002528EC">
              <w:t>движение</w:t>
            </w:r>
            <w:r>
              <w:t xml:space="preserve"> </w:t>
            </w:r>
            <w:r w:rsidRPr="002528EC">
              <w:t>cmd_reg_0</w:t>
            </w:r>
            <w:r>
              <w:t xml:space="preserve"> </w:t>
            </w:r>
            <w:r w:rsidRPr="002528EC">
              <w:t>-&gt;</w:t>
            </w:r>
            <w:r>
              <w:t xml:space="preserve"> </w:t>
            </w:r>
            <w:r w:rsidRPr="002528EC">
              <w:t>cmd_reg_1</w:t>
            </w:r>
            <w:r>
              <w:t xml:space="preserve"> </w:t>
            </w:r>
            <w:r w:rsidRPr="002528EC">
              <w:t>(ставить</w:t>
            </w:r>
            <w:r>
              <w:t xml:space="preserve"> </w:t>
            </w:r>
            <w:r w:rsidRPr="002528EC">
              <w:t>0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cmd_reg_1_next)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proofErr w:type="spellStart"/>
            <w:r w:rsidRPr="002528EC">
              <w:t>stall</w:t>
            </w:r>
            <w:proofErr w:type="spellEnd"/>
            <w:r w:rsidRPr="002528EC">
              <w:t>.</w:t>
            </w:r>
          </w:p>
          <w:p w14:paraId="07A13DAE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4FC7DE74" w14:textId="183AC51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case(cop_1)</w:t>
            </w:r>
          </w:p>
          <w:p w14:paraId="41ADE25B" w14:textId="7FE98CF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MTRK:</w:t>
            </w:r>
          </w:p>
          <w:p w14:paraId="46D18B35" w14:textId="308FABDD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</w:t>
            </w:r>
            <w:proofErr w:type="spellStart"/>
            <w:r w:rsidRPr="002528EC">
              <w:t>begin</w:t>
            </w:r>
            <w:proofErr w:type="spellEnd"/>
          </w:p>
          <w:p w14:paraId="6FD65B66" w14:textId="585AF2BF" w:rsidR="002528EC" w:rsidRPr="002528EC" w:rsidRDefault="002528EC" w:rsidP="002528EC">
            <w:pPr>
              <w:pStyle w:val="af4"/>
            </w:pPr>
            <w:r>
              <w:t xml:space="preserve">                </w:t>
            </w:r>
            <w:r w:rsidRPr="002528EC">
              <w:t>//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текущая</w:t>
            </w:r>
            <w:r>
              <w:t xml:space="preserve"> </w:t>
            </w:r>
            <w:r w:rsidRPr="002528EC">
              <w:t>команда</w:t>
            </w:r>
            <w:r>
              <w:t xml:space="preserve"> </w:t>
            </w:r>
            <w:r w:rsidRPr="002528EC">
              <w:t>(cop_1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RTR</w:t>
            </w:r>
            <w:r>
              <w:t xml:space="preserve"> </w:t>
            </w:r>
            <w:r w:rsidRPr="002528EC">
              <w:t>или</w:t>
            </w:r>
            <w:r>
              <w:t xml:space="preserve"> </w:t>
            </w:r>
            <w:r w:rsidRPr="002528EC">
              <w:t>MTRK)</w:t>
            </w:r>
            <w:r>
              <w:t xml:space="preserve"> </w:t>
            </w:r>
            <w:r w:rsidRPr="002528EC">
              <w:t>читает</w:t>
            </w:r>
            <w:r>
              <w:t xml:space="preserve"> </w:t>
            </w:r>
            <w:r w:rsidRPr="002528EC">
              <w:t>регистр</w:t>
            </w:r>
            <w:r>
              <w:t xml:space="preserve"> </w:t>
            </w:r>
            <w:r w:rsidRPr="002528EC">
              <w:t>adr_r_2_1,</w:t>
            </w:r>
          </w:p>
          <w:p w14:paraId="0D7D4E85" w14:textId="6313F914" w:rsidR="002528EC" w:rsidRPr="002528EC" w:rsidRDefault="002528EC" w:rsidP="002528EC">
            <w:pPr>
              <w:pStyle w:val="af4"/>
            </w:pPr>
            <w:r>
              <w:t xml:space="preserve">                </w:t>
            </w:r>
            <w:r w:rsidRPr="002528EC">
              <w:t>//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предыдущая</w:t>
            </w:r>
            <w:r>
              <w:t xml:space="preserve"> </w:t>
            </w:r>
            <w:r w:rsidRPr="002528EC">
              <w:t>стадия</w:t>
            </w:r>
            <w:r>
              <w:t xml:space="preserve"> </w:t>
            </w:r>
            <w:r w:rsidRPr="002528EC">
              <w:t>(cop_2)</w:t>
            </w:r>
            <w:r>
              <w:t xml:space="preserve"> </w:t>
            </w:r>
            <w:r w:rsidRPr="002528EC">
              <w:t>записывает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тот</w:t>
            </w:r>
            <w:r>
              <w:t xml:space="preserve"> </w:t>
            </w:r>
            <w:r w:rsidRPr="002528EC">
              <w:t>же</w:t>
            </w:r>
            <w:r>
              <w:t xml:space="preserve"> </w:t>
            </w:r>
            <w:r w:rsidRPr="002528EC">
              <w:t>регистр</w:t>
            </w:r>
            <w:r>
              <w:t xml:space="preserve"> </w:t>
            </w:r>
            <w:r w:rsidRPr="002528EC">
              <w:t>(adr_res_1_2),</w:t>
            </w:r>
          </w:p>
          <w:p w14:paraId="1B39FE8A" w14:textId="5FF7ED51" w:rsidR="002528EC" w:rsidRPr="002528EC" w:rsidRDefault="002528EC" w:rsidP="002528EC">
            <w:pPr>
              <w:pStyle w:val="af4"/>
            </w:pPr>
            <w:r>
              <w:t xml:space="preserve">                </w:t>
            </w:r>
            <w:r w:rsidRPr="002528EC">
              <w:t>//</w:t>
            </w:r>
            <w:r>
              <w:t xml:space="preserve"> </w:t>
            </w:r>
            <w:r w:rsidRPr="002528EC">
              <w:t>то</w:t>
            </w:r>
            <w:r>
              <w:t xml:space="preserve"> </w:t>
            </w:r>
            <w:r w:rsidRPr="002528EC">
              <w:t>нельзя</w:t>
            </w:r>
            <w:r>
              <w:t xml:space="preserve"> </w:t>
            </w:r>
            <w:r w:rsidRPr="002528EC">
              <w:t>двигаться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ожидаем,</w:t>
            </w:r>
            <w:r>
              <w:t xml:space="preserve"> </w:t>
            </w:r>
            <w:r w:rsidRPr="002528EC">
              <w:t>пока</w:t>
            </w:r>
            <w:r>
              <w:t xml:space="preserve"> </w:t>
            </w:r>
            <w:r w:rsidRPr="002528EC">
              <w:t>запись</w:t>
            </w:r>
            <w:r>
              <w:t xml:space="preserve"> </w:t>
            </w:r>
            <w:r w:rsidRPr="002528EC">
              <w:t>завершится</w:t>
            </w:r>
            <w:r>
              <w:t xml:space="preserve"> </w:t>
            </w:r>
            <w:r w:rsidRPr="002528EC">
              <w:t>(столкновение</w:t>
            </w:r>
            <w:r>
              <w:t xml:space="preserve"> </w:t>
            </w:r>
            <w:r w:rsidRPr="002528EC">
              <w:t>RAW).</w:t>
            </w:r>
          </w:p>
          <w:p w14:paraId="1AE6ACC8" w14:textId="5F6A7C2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    </w:t>
            </w:r>
            <w:r w:rsidRPr="002528EC">
              <w:rPr>
                <w:lang w:val="en-US"/>
              </w:rPr>
              <w:t>case(cop_2)</w:t>
            </w:r>
          </w:p>
          <w:p w14:paraId="1E7F346C" w14:textId="559745A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MTR,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</w:p>
          <w:p w14:paraId="110ADCD1" w14:textId="5D46085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(adr_r_2_1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adr_res_1_2)</w:t>
            </w:r>
          </w:p>
          <w:p w14:paraId="68C5FFA3" w14:textId="2C1003F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0EECF585" w14:textId="58BF47F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else</w:t>
            </w:r>
          </w:p>
          <w:p w14:paraId="3393B8F9" w14:textId="71883B2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                  </w:t>
            </w:r>
          </w:p>
          <w:p w14:paraId="452BF123" w14:textId="41A5CA2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  <w:r>
              <w:rPr>
                <w:lang w:val="en-US"/>
              </w:rPr>
              <w:t xml:space="preserve"> </w:t>
            </w:r>
          </w:p>
          <w:p w14:paraId="41CEACE6" w14:textId="62C743F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(adr_r_2_1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adr_res_2_2)</w:t>
            </w:r>
          </w:p>
          <w:p w14:paraId="30CBBD96" w14:textId="7CC473E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1334E8A7" w14:textId="21B9671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else</w:t>
            </w:r>
          </w:p>
          <w:p w14:paraId="6FCE1B3E" w14:textId="2421F67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50F80BCA" w14:textId="173C4C6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default:</w:t>
            </w:r>
          </w:p>
          <w:p w14:paraId="56E91E5F" w14:textId="2560144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</w:t>
            </w:r>
          </w:p>
          <w:p w14:paraId="483F021F" w14:textId="165E0A49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    </w:t>
            </w:r>
            <w:proofErr w:type="spellStart"/>
            <w:r w:rsidRPr="002528EC">
              <w:t>endcase</w:t>
            </w:r>
            <w:proofErr w:type="spellEnd"/>
            <w:r>
              <w:t xml:space="preserve">  </w:t>
            </w:r>
          </w:p>
          <w:p w14:paraId="34413069" w14:textId="28D80FDF" w:rsidR="002528EC" w:rsidRPr="002528EC" w:rsidRDefault="002528EC" w:rsidP="002528EC">
            <w:pPr>
              <w:pStyle w:val="af4"/>
            </w:pPr>
            <w:r>
              <w:t xml:space="preserve">                </w:t>
            </w:r>
            <w:r w:rsidRPr="002528EC">
              <w:t>//</w:t>
            </w:r>
            <w:r>
              <w:t xml:space="preserve"> </w:t>
            </w:r>
            <w:r w:rsidRPr="002528EC">
              <w:t>Аналогично</w:t>
            </w:r>
            <w:r>
              <w:t xml:space="preserve"> </w:t>
            </w:r>
            <w:r w:rsidRPr="002528EC">
              <w:t>сравнение</w:t>
            </w:r>
            <w:r>
              <w:t xml:space="preserve"> </w:t>
            </w:r>
            <w:r w:rsidRPr="002528EC">
              <w:t>с</w:t>
            </w:r>
            <w:r>
              <w:t xml:space="preserve"> </w:t>
            </w:r>
            <w:r w:rsidRPr="002528EC">
              <w:t>регистром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3</w:t>
            </w:r>
          </w:p>
          <w:p w14:paraId="43EAFB1E" w14:textId="2BDFAFC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    </w:t>
            </w:r>
            <w:r w:rsidRPr="002528EC">
              <w:rPr>
                <w:lang w:val="en-US"/>
              </w:rPr>
              <w:t>case(cop_3)</w:t>
            </w:r>
          </w:p>
          <w:p w14:paraId="28B098F9" w14:textId="4C26CCE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MTR,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</w:p>
          <w:p w14:paraId="19E95197" w14:textId="434D96F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(adr_r_2_1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adr_res_1_3)</w:t>
            </w:r>
          </w:p>
          <w:p w14:paraId="26EBCC1F" w14:textId="4574D43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3F0298EE" w14:textId="7202626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else</w:t>
            </w:r>
          </w:p>
          <w:p w14:paraId="61B1A9DE" w14:textId="039CDA8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                  </w:t>
            </w:r>
          </w:p>
          <w:p w14:paraId="77CE8775" w14:textId="45AF2F5F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  <w:r>
              <w:rPr>
                <w:lang w:val="en-US"/>
              </w:rPr>
              <w:t xml:space="preserve"> </w:t>
            </w:r>
          </w:p>
          <w:p w14:paraId="492F7D3A" w14:textId="63E528D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(adr_r_2_1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adr_res_2_3)</w:t>
            </w:r>
          </w:p>
          <w:p w14:paraId="3DE3FF4D" w14:textId="57770C0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6EC5EFA8" w14:textId="0F2CABB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else</w:t>
            </w:r>
          </w:p>
          <w:p w14:paraId="3A87F332" w14:textId="509599C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0C89A60D" w14:textId="3538F8B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default:</w:t>
            </w:r>
          </w:p>
          <w:p w14:paraId="17B3EEE2" w14:textId="4FAF459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</w:t>
            </w:r>
          </w:p>
          <w:p w14:paraId="6CE00361" w14:textId="603331B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68EE91AD" w14:textId="784C868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end</w:t>
            </w:r>
            <w:r>
              <w:rPr>
                <w:lang w:val="en-US"/>
              </w:rPr>
              <w:t xml:space="preserve">      </w:t>
            </w:r>
          </w:p>
          <w:p w14:paraId="23579A5A" w14:textId="4E47529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JUMP_LESS,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RTMK,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</w:p>
          <w:p w14:paraId="72C935E0" w14:textId="640DB827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</w:t>
            </w:r>
            <w:proofErr w:type="spellStart"/>
            <w:r w:rsidRPr="002528EC">
              <w:t>begin</w:t>
            </w:r>
            <w:proofErr w:type="spellEnd"/>
          </w:p>
          <w:p w14:paraId="2C24C1A5" w14:textId="050171C7" w:rsidR="002528EC" w:rsidRPr="002528EC" w:rsidRDefault="002528EC" w:rsidP="002528EC">
            <w:pPr>
              <w:pStyle w:val="af4"/>
            </w:pPr>
            <w:r>
              <w:t xml:space="preserve">                </w:t>
            </w:r>
            <w:r w:rsidRPr="002528EC">
              <w:t>//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этих</w:t>
            </w:r>
            <w:r>
              <w:t xml:space="preserve"> </w:t>
            </w:r>
            <w:r w:rsidRPr="002528EC">
              <w:t>операций</w:t>
            </w:r>
            <w:r>
              <w:t xml:space="preserve"> </w:t>
            </w:r>
            <w:r w:rsidRPr="002528EC">
              <w:t>источником</w:t>
            </w:r>
            <w:r>
              <w:t xml:space="preserve"> </w:t>
            </w:r>
            <w:r w:rsidRPr="002528EC">
              <w:t>может</w:t>
            </w:r>
            <w:r>
              <w:t xml:space="preserve"> </w:t>
            </w:r>
            <w:r w:rsidRPr="002528EC">
              <w:t>быть</w:t>
            </w:r>
            <w:r>
              <w:t xml:space="preserve"> </w:t>
            </w:r>
            <w:r w:rsidRPr="002528EC">
              <w:t>adr_r_1_1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сравниваем</w:t>
            </w:r>
            <w:r>
              <w:t xml:space="preserve"> </w:t>
            </w:r>
            <w:r w:rsidRPr="002528EC">
              <w:t>с</w:t>
            </w:r>
            <w:r>
              <w:t xml:space="preserve"> </w:t>
            </w:r>
            <w:r w:rsidRPr="002528EC">
              <w:t>целями</w:t>
            </w:r>
            <w:r>
              <w:t xml:space="preserve"> </w:t>
            </w:r>
            <w:r w:rsidRPr="002528EC">
              <w:t>предыдущих</w:t>
            </w:r>
            <w:r>
              <w:t xml:space="preserve"> </w:t>
            </w:r>
            <w:r w:rsidRPr="002528EC">
              <w:t>стадий</w:t>
            </w:r>
          </w:p>
          <w:p w14:paraId="1925A6BE" w14:textId="1B44E9B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    </w:t>
            </w:r>
            <w:r w:rsidRPr="002528EC">
              <w:rPr>
                <w:lang w:val="en-US"/>
              </w:rPr>
              <w:t>case(cop_2)</w:t>
            </w:r>
          </w:p>
          <w:p w14:paraId="547A8BA8" w14:textId="220A375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MTR,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</w:p>
          <w:p w14:paraId="7C4C948E" w14:textId="10E50FAF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(adr_r_1_1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adr_res_1_2)</w:t>
            </w:r>
          </w:p>
          <w:p w14:paraId="20EBF457" w14:textId="6C90DAE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17095EB0" w14:textId="77EEC01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else</w:t>
            </w:r>
          </w:p>
          <w:p w14:paraId="5D823870" w14:textId="7B9CBD0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                  </w:t>
            </w:r>
          </w:p>
          <w:p w14:paraId="67BC0ADC" w14:textId="7A8FC67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  <w:r>
              <w:rPr>
                <w:lang w:val="en-US"/>
              </w:rPr>
              <w:t xml:space="preserve"> </w:t>
            </w:r>
          </w:p>
          <w:p w14:paraId="33F98286" w14:textId="1909CF0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(adr_r_1_1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adr_res_2_2)</w:t>
            </w:r>
          </w:p>
          <w:p w14:paraId="0611180A" w14:textId="24DD5D8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58D3E470" w14:textId="18F7144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else</w:t>
            </w:r>
          </w:p>
          <w:p w14:paraId="53EF8E5A" w14:textId="07EE1F0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28350197" w14:textId="383CD3D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default:</w:t>
            </w:r>
          </w:p>
          <w:p w14:paraId="148AD11B" w14:textId="1259CBA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</w:t>
            </w:r>
          </w:p>
          <w:p w14:paraId="2C84A4B8" w14:textId="57F0061A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     </w:t>
            </w:r>
            <w:proofErr w:type="spellStart"/>
            <w:r w:rsidRPr="002528EC">
              <w:t>endcase</w:t>
            </w:r>
            <w:proofErr w:type="spellEnd"/>
            <w:r>
              <w:t xml:space="preserve"> </w:t>
            </w:r>
          </w:p>
          <w:p w14:paraId="77AFEB40" w14:textId="560C6CF8" w:rsidR="002528EC" w:rsidRPr="002528EC" w:rsidRDefault="002528EC" w:rsidP="002528EC">
            <w:pPr>
              <w:pStyle w:val="af4"/>
            </w:pPr>
            <w:r>
              <w:t xml:space="preserve">                 </w:t>
            </w:r>
          </w:p>
          <w:p w14:paraId="32E0F03C" w14:textId="1AF751C0" w:rsidR="002528EC" w:rsidRPr="002528EC" w:rsidRDefault="002528EC" w:rsidP="002528EC">
            <w:pPr>
              <w:pStyle w:val="af4"/>
            </w:pPr>
            <w:r>
              <w:t xml:space="preserve">                 </w:t>
            </w:r>
            <w:r w:rsidRPr="002528EC">
              <w:t>//</w:t>
            </w:r>
            <w:r>
              <w:t xml:space="preserve"> </w:t>
            </w:r>
            <w:r w:rsidRPr="002528EC">
              <w:t>Сравнение</w:t>
            </w:r>
            <w:r>
              <w:t xml:space="preserve"> </w:t>
            </w:r>
            <w:r w:rsidRPr="002528EC">
              <w:t>с</w:t>
            </w:r>
            <w:r>
              <w:t xml:space="preserve"> </w:t>
            </w:r>
            <w:r w:rsidRPr="002528EC">
              <w:t>целью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3</w:t>
            </w:r>
          </w:p>
          <w:p w14:paraId="7A6CFC8B" w14:textId="60422FD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     </w:t>
            </w:r>
            <w:r w:rsidRPr="002528EC">
              <w:rPr>
                <w:lang w:val="en-US"/>
              </w:rPr>
              <w:t>case(cop_3)</w:t>
            </w:r>
          </w:p>
          <w:p w14:paraId="42215D07" w14:textId="020907E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MTR,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</w:p>
          <w:p w14:paraId="14FAAB30" w14:textId="10CBEE7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(adr_r_1_1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adr_res_1_3)</w:t>
            </w:r>
          </w:p>
          <w:p w14:paraId="6F861B83" w14:textId="35D7845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06DA70F2" w14:textId="6365236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else</w:t>
            </w:r>
          </w:p>
          <w:p w14:paraId="052BAD3D" w14:textId="7C2C6AD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                  </w:t>
            </w:r>
          </w:p>
          <w:p w14:paraId="77A1AEE9" w14:textId="14ABCC3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  <w:r>
              <w:rPr>
                <w:lang w:val="en-US"/>
              </w:rPr>
              <w:t xml:space="preserve"> </w:t>
            </w:r>
          </w:p>
          <w:p w14:paraId="10C011DD" w14:textId="2E1278E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(adr_r_1_1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adr_res_2_3)</w:t>
            </w:r>
          </w:p>
          <w:p w14:paraId="337A1072" w14:textId="2EC3C49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6CD5B1FD" w14:textId="314A5BC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else</w:t>
            </w:r>
          </w:p>
          <w:p w14:paraId="5D1A292D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4FAA7D56" w14:textId="43A2A5B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5A972BD9" w14:textId="2429B61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default:</w:t>
            </w:r>
          </w:p>
          <w:p w14:paraId="747A1B57" w14:textId="6016BD1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</w:t>
            </w:r>
          </w:p>
          <w:p w14:paraId="0B77CDF2" w14:textId="2991BD1D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    </w:t>
            </w:r>
            <w:proofErr w:type="spellStart"/>
            <w:r w:rsidRPr="002528EC">
              <w:t>endcase</w:t>
            </w:r>
            <w:proofErr w:type="spellEnd"/>
            <w:r>
              <w:t xml:space="preserve">   </w:t>
            </w:r>
          </w:p>
          <w:p w14:paraId="0E2481C7" w14:textId="1BB08A47" w:rsidR="002528EC" w:rsidRPr="002528EC" w:rsidRDefault="002528EC" w:rsidP="002528EC">
            <w:pPr>
              <w:pStyle w:val="af4"/>
            </w:pPr>
            <w:r>
              <w:t xml:space="preserve">            </w:t>
            </w:r>
            <w:proofErr w:type="spellStart"/>
            <w:r w:rsidRPr="002528EC">
              <w:t>end</w:t>
            </w:r>
            <w:proofErr w:type="spellEnd"/>
            <w:r>
              <w:t xml:space="preserve">  </w:t>
            </w:r>
          </w:p>
          <w:p w14:paraId="29936000" w14:textId="2DDB5E43" w:rsidR="002528EC" w:rsidRPr="002528EC" w:rsidRDefault="002528EC" w:rsidP="002528EC">
            <w:pPr>
              <w:pStyle w:val="af4"/>
            </w:pPr>
            <w:r>
              <w:t xml:space="preserve">        </w:t>
            </w:r>
            <w:proofErr w:type="spellStart"/>
            <w:r w:rsidRPr="002528EC">
              <w:t>default</w:t>
            </w:r>
            <w:proofErr w:type="spellEnd"/>
            <w:r w:rsidRPr="002528EC">
              <w:t>:</w:t>
            </w:r>
          </w:p>
          <w:p w14:paraId="15D69607" w14:textId="417F18C6" w:rsidR="002528EC" w:rsidRPr="002528EC" w:rsidRDefault="002528EC" w:rsidP="002528EC">
            <w:pPr>
              <w:pStyle w:val="af4"/>
            </w:pPr>
            <w:r>
              <w:t xml:space="preserve">            </w:t>
            </w:r>
            <w:proofErr w:type="spellStart"/>
            <w:r w:rsidRPr="002528EC">
              <w:t>begin</w:t>
            </w:r>
            <w:proofErr w:type="spellEnd"/>
          </w:p>
          <w:p w14:paraId="64463C98" w14:textId="70B1F998" w:rsidR="002528EC" w:rsidRPr="002528EC" w:rsidRDefault="002528EC" w:rsidP="002528EC">
            <w:pPr>
              <w:pStyle w:val="af4"/>
            </w:pPr>
            <w:r>
              <w:t xml:space="preserve">                </w:t>
            </w:r>
            <w:r w:rsidRPr="002528EC">
              <w:t>//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всех</w:t>
            </w:r>
            <w:r>
              <w:t xml:space="preserve"> </w:t>
            </w:r>
            <w:r w:rsidRPr="002528EC">
              <w:t>остальных</w:t>
            </w:r>
            <w:r>
              <w:t xml:space="preserve"> </w:t>
            </w:r>
            <w:r w:rsidRPr="002528EC">
              <w:t>команд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разрешаем</w:t>
            </w:r>
            <w:r>
              <w:t xml:space="preserve"> </w:t>
            </w:r>
            <w:r w:rsidRPr="002528EC">
              <w:t>движение</w:t>
            </w:r>
          </w:p>
          <w:p w14:paraId="758F79F1" w14:textId="5A97C33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    </w:t>
            </w:r>
            <w:r w:rsidRPr="002528EC">
              <w:rPr>
                <w:lang w:val="en-US"/>
              </w:rPr>
              <w:t>cmd_1_can_move_st_2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</w:p>
          <w:p w14:paraId="1C4613E1" w14:textId="1962B79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cmd_1_can_move_st_3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</w:t>
            </w:r>
          </w:p>
          <w:p w14:paraId="477565FF" w14:textId="02C6D801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</w:t>
            </w:r>
            <w:proofErr w:type="spellStart"/>
            <w:r w:rsidRPr="002528EC">
              <w:t>end</w:t>
            </w:r>
            <w:proofErr w:type="spellEnd"/>
            <w:r>
              <w:t xml:space="preserve">                             </w:t>
            </w:r>
          </w:p>
          <w:p w14:paraId="7DD6B782" w14:textId="36BB3C62" w:rsidR="002528EC" w:rsidRPr="002528EC" w:rsidRDefault="002528EC" w:rsidP="002528EC">
            <w:pPr>
              <w:pStyle w:val="af4"/>
            </w:pPr>
            <w:r>
              <w:t xml:space="preserve">    </w:t>
            </w:r>
            <w:proofErr w:type="spellStart"/>
            <w:r w:rsidRPr="002528EC">
              <w:t>endcase</w:t>
            </w:r>
            <w:proofErr w:type="spellEnd"/>
          </w:p>
          <w:p w14:paraId="314AE832" w14:textId="77777777" w:rsidR="002528EC" w:rsidRPr="002528EC" w:rsidRDefault="002528EC" w:rsidP="002528EC">
            <w:pPr>
              <w:pStyle w:val="af4"/>
            </w:pPr>
          </w:p>
          <w:p w14:paraId="21BA8448" w14:textId="74ACCF1A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Выбор</w:t>
            </w:r>
            <w:r>
              <w:t xml:space="preserve"> </w:t>
            </w:r>
            <w:r w:rsidRPr="002528EC">
              <w:t>следующей</w:t>
            </w:r>
            <w:r>
              <w:t xml:space="preserve"> </w:t>
            </w:r>
            <w:r w:rsidRPr="002528EC">
              <w:t>команды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cmd_reg_1_next:</w:t>
            </w:r>
          </w:p>
          <w:p w14:paraId="0B7187E4" w14:textId="2FA4BEB2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произошёл</w:t>
            </w:r>
            <w:r>
              <w:t xml:space="preserve"> </w:t>
            </w:r>
            <w:proofErr w:type="spellStart"/>
            <w:r w:rsidRPr="002528EC">
              <w:t>jump_cond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очищаем</w:t>
            </w:r>
            <w:r>
              <w:t xml:space="preserve"> </w:t>
            </w:r>
            <w:r w:rsidRPr="002528EC">
              <w:t>стадию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флеш</w:t>
            </w:r>
            <w:proofErr w:type="spellEnd"/>
            <w:r w:rsidRPr="002528EC">
              <w:t>)</w:t>
            </w:r>
          </w:p>
          <w:p w14:paraId="1D76DF1E" w14:textId="0D1908D6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стадия</w:t>
            </w:r>
            <w:r>
              <w:t xml:space="preserve"> </w:t>
            </w:r>
            <w:r w:rsidRPr="002528EC">
              <w:t>2</w:t>
            </w:r>
            <w:r>
              <w:t xml:space="preserve"> </w:t>
            </w:r>
            <w:r w:rsidRPr="002528EC">
              <w:t>не</w:t>
            </w:r>
            <w:r>
              <w:t xml:space="preserve"> </w:t>
            </w:r>
            <w:r w:rsidRPr="002528EC">
              <w:t>может</w:t>
            </w:r>
            <w:r>
              <w:t xml:space="preserve"> </w:t>
            </w:r>
            <w:r w:rsidRPr="002528EC">
              <w:t>сдвинуться</w:t>
            </w:r>
            <w:r>
              <w:t xml:space="preserve"> </w:t>
            </w:r>
            <w:r w:rsidRPr="002528EC">
              <w:t>(cmd_2_can_move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0)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держим</w:t>
            </w:r>
            <w:r>
              <w:t xml:space="preserve"> </w:t>
            </w:r>
            <w:r w:rsidRPr="002528EC">
              <w:t>cmd_reg_1</w:t>
            </w:r>
            <w:r>
              <w:t xml:space="preserve"> </w:t>
            </w:r>
            <w:r w:rsidRPr="002528EC">
              <w:t>(не</w:t>
            </w:r>
            <w:r>
              <w:t xml:space="preserve"> </w:t>
            </w:r>
            <w:proofErr w:type="spellStart"/>
            <w:r w:rsidRPr="002528EC">
              <w:t>фетчим</w:t>
            </w:r>
            <w:proofErr w:type="spellEnd"/>
            <w:r>
              <w:t xml:space="preserve"> </w:t>
            </w:r>
            <w:r w:rsidRPr="002528EC">
              <w:t>новую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стадию</w:t>
            </w:r>
            <w:r>
              <w:t xml:space="preserve"> </w:t>
            </w:r>
            <w:r w:rsidRPr="002528EC">
              <w:t>1?)</w:t>
            </w:r>
          </w:p>
          <w:p w14:paraId="745A3898" w14:textId="7563F8E0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команда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не</w:t>
            </w:r>
            <w:r>
              <w:t xml:space="preserve"> </w:t>
            </w:r>
            <w:r w:rsidRPr="002528EC">
              <w:t>может</w:t>
            </w:r>
            <w:r>
              <w:t xml:space="preserve"> </w:t>
            </w:r>
            <w:r w:rsidRPr="002528EC">
              <w:t>двигаться</w:t>
            </w:r>
            <w:r>
              <w:t xml:space="preserve"> </w:t>
            </w:r>
            <w:r w:rsidRPr="002528EC">
              <w:t>(cmd_1_can_move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0)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вставляем</w:t>
            </w:r>
            <w:r>
              <w:t xml:space="preserve"> </w:t>
            </w:r>
            <w:r w:rsidRPr="002528EC">
              <w:t>NOP</w:t>
            </w:r>
            <w:r>
              <w:t xml:space="preserve"> </w:t>
            </w:r>
            <w:r w:rsidRPr="002528EC">
              <w:t>(0)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стадию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(столкнулись)</w:t>
            </w:r>
          </w:p>
          <w:p w14:paraId="443A0FFC" w14:textId="234FC00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иначе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переносим</w:t>
            </w:r>
            <w:r>
              <w:t xml:space="preserve"> </w:t>
            </w:r>
            <w:r w:rsidRPr="002528EC">
              <w:t>команду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cmd_reg_0</w:t>
            </w:r>
          </w:p>
          <w:p w14:paraId="02841EA0" w14:textId="77777777" w:rsidR="002528EC" w:rsidRPr="002528EC" w:rsidRDefault="002528EC" w:rsidP="002528EC">
            <w:pPr>
              <w:pStyle w:val="af4"/>
            </w:pPr>
            <w:proofErr w:type="spellStart"/>
            <w:r w:rsidRPr="002528EC">
              <w:t>always</w:t>
            </w:r>
            <w:proofErr w:type="spellEnd"/>
            <w:r w:rsidRPr="002528EC">
              <w:t>@*</w:t>
            </w:r>
          </w:p>
          <w:p w14:paraId="21979F11" w14:textId="78DB0B1E" w:rsidR="002528EC" w:rsidRPr="002528EC" w:rsidRDefault="002528EC" w:rsidP="002528EC">
            <w:pPr>
              <w:pStyle w:val="af4"/>
            </w:pPr>
            <w:r>
              <w:t xml:space="preserve">    </w:t>
            </w:r>
            <w:proofErr w:type="spellStart"/>
            <w:r w:rsidRPr="002528EC">
              <w:t>if</w:t>
            </w:r>
            <w:proofErr w:type="spellEnd"/>
            <w:r>
              <w:t xml:space="preserve"> </w:t>
            </w:r>
            <w:r w:rsidRPr="002528EC">
              <w:t>(</w:t>
            </w:r>
            <w:proofErr w:type="spellStart"/>
            <w:r w:rsidRPr="002528EC">
              <w:t>jump_cond</w:t>
            </w:r>
            <w:proofErr w:type="spellEnd"/>
            <w:r w:rsidRPr="002528EC">
              <w:t>)</w:t>
            </w:r>
          </w:p>
          <w:p w14:paraId="50BE18D5" w14:textId="088EF6B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</w:t>
            </w:r>
            <w:r w:rsidRPr="002528EC">
              <w:rPr>
                <w:lang w:val="en-US"/>
              </w:rPr>
              <w:t>cmd_reg_1_next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27CB8310" w14:textId="552F725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456FD4EE" w14:textId="57E7442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begin</w:t>
            </w:r>
          </w:p>
          <w:p w14:paraId="6E487950" w14:textId="01AEE0D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(!cmd</w:t>
            </w:r>
            <w:proofErr w:type="gramEnd"/>
            <w:r w:rsidRPr="002528EC">
              <w:rPr>
                <w:lang w:val="en-US"/>
              </w:rPr>
              <w:t>_2_can_move)</w:t>
            </w:r>
          </w:p>
          <w:p w14:paraId="6D62DD82" w14:textId="379D38E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cmd_reg_1_next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04D8B05A" w14:textId="6F9AAFF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(!cmd</w:t>
            </w:r>
            <w:proofErr w:type="gramEnd"/>
            <w:r w:rsidRPr="002528EC">
              <w:rPr>
                <w:lang w:val="en-US"/>
              </w:rPr>
              <w:t>_1_can_move)</w:t>
            </w:r>
          </w:p>
          <w:p w14:paraId="07F2245F" w14:textId="4490A37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cmd_reg_1_next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 </w:t>
            </w:r>
          </w:p>
          <w:p w14:paraId="6F6A0269" w14:textId="6C32EAF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        </w:t>
            </w:r>
          </w:p>
          <w:p w14:paraId="50EB754C" w14:textId="16A9CF0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cmd_reg_1_next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73FFC7E3" w14:textId="27C4A2DA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proofErr w:type="spellStart"/>
            <w:r w:rsidRPr="002528EC">
              <w:t>end</w:t>
            </w:r>
            <w:proofErr w:type="spellEnd"/>
          </w:p>
          <w:p w14:paraId="36A44328" w14:textId="77777777" w:rsidR="002528EC" w:rsidRPr="002528EC" w:rsidRDefault="002528EC" w:rsidP="002528EC">
            <w:pPr>
              <w:pStyle w:val="af4"/>
            </w:pPr>
          </w:p>
          <w:p w14:paraId="56B11A64" w14:textId="07C72A3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Обновление</w:t>
            </w:r>
            <w:r>
              <w:t xml:space="preserve"> </w:t>
            </w:r>
            <w:r w:rsidRPr="002528EC">
              <w:t>операнда</w:t>
            </w:r>
            <w:r>
              <w:t xml:space="preserve"> </w:t>
            </w:r>
            <w:r w:rsidRPr="002528EC">
              <w:t>opA_1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фронту;</w:t>
            </w:r>
            <w:r>
              <w:t xml:space="preserve"> </w:t>
            </w:r>
            <w:r w:rsidRPr="002528EC">
              <w:t>он</w:t>
            </w:r>
            <w:r>
              <w:t xml:space="preserve"> </w:t>
            </w:r>
            <w:r w:rsidRPr="002528EC">
              <w:t>берётся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opA_1_next</w:t>
            </w:r>
            <w:r>
              <w:t xml:space="preserve"> </w:t>
            </w:r>
            <w:r w:rsidRPr="002528EC">
              <w:t>только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команда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может</w:t>
            </w:r>
            <w:r>
              <w:t xml:space="preserve"> </w:t>
            </w:r>
            <w:r w:rsidRPr="002528EC">
              <w:t>двигаться</w:t>
            </w:r>
          </w:p>
          <w:p w14:paraId="634E4565" w14:textId="2780A082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4CC91014" w14:textId="154066E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587AA7AE" w14:textId="7BAAD61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opA_1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747FA4EF" w14:textId="3AA00D0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(cmd_1_can_move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&amp;&amp;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cmd_2_can_move)</w:t>
            </w:r>
          </w:p>
          <w:p w14:paraId="5FE76626" w14:textId="08BE9D59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r w:rsidRPr="002528EC">
              <w:t>opA_1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opA_1_next;</w:t>
            </w:r>
          </w:p>
          <w:p w14:paraId="4B46AD6D" w14:textId="77777777" w:rsidR="002528EC" w:rsidRPr="002528EC" w:rsidRDefault="002528EC" w:rsidP="002528EC">
            <w:pPr>
              <w:pStyle w:val="af4"/>
            </w:pPr>
          </w:p>
          <w:p w14:paraId="7177FE78" w14:textId="621A168A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Генерация</w:t>
            </w:r>
            <w:r>
              <w:t xml:space="preserve"> </w:t>
            </w:r>
            <w:r w:rsidRPr="002528EC">
              <w:t>opA_1_next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основе</w:t>
            </w:r>
            <w:r>
              <w:t xml:space="preserve"> </w:t>
            </w:r>
            <w:r w:rsidRPr="002528EC">
              <w:t>типа</w:t>
            </w:r>
            <w:r>
              <w:t xml:space="preserve"> </w:t>
            </w:r>
            <w:r w:rsidRPr="002528EC">
              <w:t>инструкции</w:t>
            </w:r>
            <w:r>
              <w:t xml:space="preserve"> </w:t>
            </w:r>
            <w:r w:rsidRPr="002528EC">
              <w:t>cop_1:</w:t>
            </w:r>
          </w:p>
          <w:p w14:paraId="236A3390" w14:textId="5B14FAE5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LTM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2528EC">
              <w:t>загружаем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literal</w:t>
            </w:r>
            <w:r>
              <w:rPr>
                <w:lang w:val="en-US"/>
              </w:rPr>
              <w:t xml:space="preserve"> </w:t>
            </w:r>
            <w:r w:rsidRPr="002528EC">
              <w:t>в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opA_1</w:t>
            </w:r>
          </w:p>
          <w:p w14:paraId="3C48D96E" w14:textId="583D19B4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RTR,</w:t>
            </w:r>
            <w:r>
              <w:t xml:space="preserve"> </w:t>
            </w:r>
            <w:r w:rsidRPr="002528EC">
              <w:t>MTRK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источник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adr_r_2_1</w:t>
            </w:r>
            <w:r>
              <w:t xml:space="preserve"> </w:t>
            </w:r>
            <w:r w:rsidRPr="002528EC">
              <w:t>(возможна</w:t>
            </w:r>
            <w:r>
              <w:t xml:space="preserve"> </w:t>
            </w:r>
            <w:proofErr w:type="spellStart"/>
            <w:r w:rsidRPr="002528EC">
              <w:t>форвардинг</w:t>
            </w:r>
            <w:proofErr w:type="spellEnd"/>
            <w:r w:rsidRPr="002528EC">
              <w:t>-логика,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proofErr w:type="spellStart"/>
            <w:r w:rsidRPr="002528EC">
              <w:t>RF_en</w:t>
            </w:r>
            <w:proofErr w:type="spellEnd"/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совпадение</w:t>
            </w:r>
            <w:r>
              <w:t xml:space="preserve"> </w:t>
            </w:r>
            <w:r w:rsidRPr="002528EC">
              <w:t>адреса)</w:t>
            </w:r>
          </w:p>
          <w:p w14:paraId="51CA1AB1" w14:textId="04B9025A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SUB,</w:t>
            </w:r>
            <w:r>
              <w:t xml:space="preserve"> </w:t>
            </w:r>
            <w:r w:rsidRPr="002528EC">
              <w:t>JUMP_LESS,</w:t>
            </w:r>
            <w:r>
              <w:t xml:space="preserve"> </w:t>
            </w:r>
            <w:r w:rsidRPr="002528EC">
              <w:t>RTMK,</w:t>
            </w:r>
            <w:r>
              <w:t xml:space="preserve"> </w:t>
            </w:r>
            <w:r w:rsidRPr="002528EC">
              <w:t>SUM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источник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adr_r_1_1</w:t>
            </w:r>
            <w:r>
              <w:t xml:space="preserve"> </w:t>
            </w:r>
            <w:r w:rsidRPr="002528EC">
              <w:t>(и</w:t>
            </w:r>
            <w:r>
              <w:t xml:space="preserve"> </w:t>
            </w:r>
            <w:r w:rsidRPr="002528EC">
              <w:t>также</w:t>
            </w:r>
            <w:r>
              <w:t xml:space="preserve"> </w:t>
            </w:r>
            <w:proofErr w:type="spellStart"/>
            <w:r w:rsidRPr="002528EC">
              <w:t>форвардинг</w:t>
            </w:r>
            <w:proofErr w:type="spellEnd"/>
            <w:r>
              <w:t xml:space="preserve"> </w:t>
            </w:r>
            <w:r w:rsidRPr="002528EC">
              <w:t>при</w:t>
            </w:r>
            <w:r>
              <w:t xml:space="preserve"> </w:t>
            </w:r>
            <w:proofErr w:type="spellStart"/>
            <w:r w:rsidRPr="002528EC">
              <w:t>RF_en</w:t>
            </w:r>
            <w:proofErr w:type="spellEnd"/>
            <w:r w:rsidRPr="002528EC">
              <w:t>)</w:t>
            </w:r>
          </w:p>
          <w:p w14:paraId="516EC7F3" w14:textId="5B1EA7AA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JUMP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opA_1_next</w:t>
            </w:r>
            <w:r>
              <w:t xml:space="preserve"> </w:t>
            </w:r>
            <w:r w:rsidRPr="002528EC">
              <w:t>хранит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перехода</w:t>
            </w:r>
            <w:r>
              <w:t xml:space="preserve"> </w:t>
            </w:r>
            <w:r w:rsidRPr="002528EC">
              <w:t>adr_to_jmp_1</w:t>
            </w:r>
          </w:p>
          <w:p w14:paraId="21F99257" w14:textId="4AC8AA79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proofErr w:type="spellStart"/>
            <w:r w:rsidRPr="002528EC">
              <w:t>default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сохраняем</w:t>
            </w:r>
            <w:r>
              <w:t xml:space="preserve"> </w:t>
            </w:r>
            <w:r w:rsidRPr="002528EC">
              <w:t>текущее</w:t>
            </w:r>
            <w:r>
              <w:t xml:space="preserve"> </w:t>
            </w:r>
            <w:r w:rsidRPr="002528EC">
              <w:t>opA_1</w:t>
            </w:r>
            <w:r>
              <w:t xml:space="preserve"> </w:t>
            </w:r>
            <w:r w:rsidRPr="002528EC">
              <w:t>(нет</w:t>
            </w:r>
            <w:r>
              <w:t xml:space="preserve"> </w:t>
            </w:r>
            <w:r w:rsidRPr="002528EC">
              <w:t>изменений)</w:t>
            </w:r>
          </w:p>
          <w:p w14:paraId="7E6FDE01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24A4DABB" w14:textId="4C9DF94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case(cop_1)</w:t>
            </w:r>
          </w:p>
          <w:p w14:paraId="6367EFE7" w14:textId="7A39D65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LTM: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literal;</w:t>
            </w:r>
            <w:proofErr w:type="gramEnd"/>
            <w:r>
              <w:rPr>
                <w:lang w:val="en-US"/>
              </w:rPr>
              <w:t xml:space="preserve">        </w:t>
            </w:r>
          </w:p>
          <w:p w14:paraId="256B650F" w14:textId="012C3FB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</w:p>
          <w:p w14:paraId="2410B8C2" w14:textId="2380540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gramStart"/>
            <w:r w:rsidRPr="002528EC">
              <w:rPr>
                <w:lang w:val="en-US"/>
              </w:rPr>
              <w:t>if(</w:t>
            </w:r>
            <w:proofErr w:type="spellStart"/>
            <w:proofErr w:type="gramEnd"/>
            <w:r w:rsidRPr="002528EC">
              <w:rPr>
                <w:lang w:val="en-US"/>
              </w:rPr>
              <w:t>RF_en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&amp;&amp;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adr_r_2_1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RF_adr</w:t>
            </w:r>
            <w:proofErr w:type="spellEnd"/>
            <w:r w:rsidRPr="002528EC">
              <w:rPr>
                <w:lang w:val="en-US"/>
              </w:rPr>
              <w:t>)</w:t>
            </w:r>
            <w:r>
              <w:rPr>
                <w:lang w:val="en-US"/>
              </w:rPr>
              <w:t xml:space="preserve">  </w:t>
            </w:r>
          </w:p>
          <w:p w14:paraId="308CA8D1" w14:textId="53CAF2C2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lastRenderedPageBreak/>
              <w:t xml:space="preserve">                </w:t>
            </w:r>
            <w:r w:rsidRPr="002528EC">
              <w:t>opA_1_next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proofErr w:type="spellStart"/>
            <w:r w:rsidRPr="002528EC">
              <w:t>RF_data</w:t>
            </w:r>
            <w:proofErr w:type="spellEnd"/>
            <w:r w:rsidRPr="002528EC">
              <w:t>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proofErr w:type="spellStart"/>
            <w:r w:rsidRPr="002528EC">
              <w:t>форвардинг</w:t>
            </w:r>
            <w:proofErr w:type="spellEnd"/>
            <w:r w:rsidRPr="002528EC">
              <w:t>: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WB</w:t>
            </w:r>
            <w:r>
              <w:t xml:space="preserve"> </w:t>
            </w:r>
            <w:r w:rsidRPr="002528EC">
              <w:t>будет</w:t>
            </w:r>
            <w:r>
              <w:t xml:space="preserve"> </w:t>
            </w:r>
            <w:r w:rsidRPr="002528EC">
              <w:t>запись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тот</w:t>
            </w:r>
            <w:r>
              <w:t xml:space="preserve"> </w:t>
            </w:r>
            <w:r w:rsidRPr="002528EC">
              <w:t>же</w:t>
            </w:r>
            <w:r>
              <w:t xml:space="preserve"> </w:t>
            </w:r>
            <w:r w:rsidRPr="002528EC">
              <w:t>регистр,</w:t>
            </w:r>
            <w:r>
              <w:t xml:space="preserve"> </w:t>
            </w:r>
            <w:r w:rsidRPr="002528EC">
              <w:t>берём</w:t>
            </w:r>
            <w:r>
              <w:t xml:space="preserve"> </w:t>
            </w:r>
            <w:r w:rsidRPr="002528EC">
              <w:t>её</w:t>
            </w:r>
            <w:r>
              <w:t xml:space="preserve"> </w:t>
            </w:r>
            <w:r w:rsidRPr="002528EC">
              <w:t>значение</w:t>
            </w:r>
            <w:r>
              <w:t xml:space="preserve"> </w:t>
            </w:r>
            <w:r w:rsidRPr="002528EC">
              <w:t>напрямую</w:t>
            </w:r>
          </w:p>
          <w:p w14:paraId="1F353890" w14:textId="7D79DB0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 </w:t>
            </w:r>
          </w:p>
          <w:p w14:paraId="57C7AF99" w14:textId="76B5E9A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opA_1_next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adr_r_2_1];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иначе</w:t>
            </w:r>
            <w:r>
              <w:rPr>
                <w:lang w:val="en-US"/>
              </w:rPr>
              <w:t xml:space="preserve"> </w:t>
            </w:r>
            <w:r w:rsidRPr="002528EC">
              <w:t>читаем</w:t>
            </w:r>
            <w:r>
              <w:rPr>
                <w:lang w:val="en-US"/>
              </w:rPr>
              <w:t xml:space="preserve"> </w:t>
            </w:r>
            <w:r w:rsidRPr="002528EC">
              <w:t>из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</w:t>
            </w:r>
          </w:p>
          <w:p w14:paraId="22A85EC5" w14:textId="5D469F4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JUMP_LESS,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RTMK,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  <w:r>
              <w:rPr>
                <w:lang w:val="en-US"/>
              </w:rPr>
              <w:t xml:space="preserve"> </w:t>
            </w:r>
          </w:p>
          <w:p w14:paraId="30486B68" w14:textId="76D6D39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gramStart"/>
            <w:r w:rsidRPr="002528EC">
              <w:rPr>
                <w:lang w:val="en-US"/>
              </w:rPr>
              <w:t>if(</w:t>
            </w:r>
            <w:proofErr w:type="spellStart"/>
            <w:proofErr w:type="gramEnd"/>
            <w:r w:rsidRPr="002528EC">
              <w:rPr>
                <w:lang w:val="en-US"/>
              </w:rPr>
              <w:t>RF_en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&amp;&amp;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adr_r_1_1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RF_adr</w:t>
            </w:r>
            <w:proofErr w:type="spellEnd"/>
            <w:r w:rsidRPr="002528EC">
              <w:rPr>
                <w:lang w:val="en-US"/>
              </w:rPr>
              <w:t>)</w:t>
            </w:r>
            <w:r>
              <w:rPr>
                <w:lang w:val="en-US"/>
              </w:rPr>
              <w:t xml:space="preserve">  </w:t>
            </w:r>
          </w:p>
          <w:p w14:paraId="654D4554" w14:textId="0A00A6C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opA_1_next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RF_data</w:t>
            </w:r>
            <w:proofErr w:type="spellEnd"/>
            <w:r w:rsidRPr="002528EC">
              <w:rPr>
                <w:lang w:val="en-US"/>
              </w:rPr>
              <w:t>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t>форвардинг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t>аналогично</w:t>
            </w:r>
          </w:p>
          <w:p w14:paraId="60698B78" w14:textId="783C141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 </w:t>
            </w:r>
          </w:p>
          <w:p w14:paraId="4C186045" w14:textId="79BAC29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opA_1_next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adr_r_1_1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5E322390" w14:textId="156ECF09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r w:rsidRPr="002528EC">
              <w:t>JUMP:</w:t>
            </w:r>
            <w:r>
              <w:t xml:space="preserve"> </w:t>
            </w:r>
            <w:r w:rsidRPr="002528EC">
              <w:t>opA_1_next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adr_to_jmp_1;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у</w:t>
            </w:r>
            <w:r>
              <w:t xml:space="preserve"> </w:t>
            </w:r>
            <w:r w:rsidRPr="002528EC">
              <w:t>JUMP</w:t>
            </w:r>
            <w:r>
              <w:t xml:space="preserve"> </w:t>
            </w:r>
            <w:r w:rsidRPr="002528EC">
              <w:t>источник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перехода</w:t>
            </w:r>
            <w:r>
              <w:t xml:space="preserve"> </w:t>
            </w:r>
            <w:r w:rsidRPr="002528EC">
              <w:t>(в</w:t>
            </w:r>
            <w:r>
              <w:t xml:space="preserve"> </w:t>
            </w:r>
            <w:r w:rsidRPr="002528EC">
              <w:t>младших</w:t>
            </w:r>
            <w:r>
              <w:t xml:space="preserve"> </w:t>
            </w:r>
            <w:r w:rsidRPr="002528EC">
              <w:t>битах</w:t>
            </w:r>
            <w:r>
              <w:t xml:space="preserve"> </w:t>
            </w:r>
            <w:r w:rsidRPr="002528EC">
              <w:t>команды)</w:t>
            </w:r>
          </w:p>
          <w:p w14:paraId="448B25C0" w14:textId="0A64F59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</w:t>
            </w:r>
            <w:r w:rsidRPr="002528EC">
              <w:rPr>
                <w:lang w:val="en-US"/>
              </w:rPr>
              <w:t>default: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opA_1_next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</w:p>
          <w:p w14:paraId="293419CF" w14:textId="5B2501A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4ECED29F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6F72EEFB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//----------------</w:t>
            </w:r>
          </w:p>
          <w:p w14:paraId="27470F7E" w14:textId="7D648E1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proofErr w:type="spellStart"/>
            <w:r w:rsidRPr="002528EC">
              <w:t>Decode</w:t>
            </w:r>
            <w:proofErr w:type="spellEnd"/>
            <w:r>
              <w:t xml:space="preserve"> </w:t>
            </w:r>
            <w:r w:rsidRPr="002528EC">
              <w:t>2</w:t>
            </w:r>
            <w:r>
              <w:t xml:space="preserve"> </w:t>
            </w:r>
            <w:r w:rsidRPr="002528EC">
              <w:t>(ID2)</w:t>
            </w:r>
          </w:p>
          <w:p w14:paraId="6C2A156F" w14:textId="77777777" w:rsidR="002528EC" w:rsidRPr="002528EC" w:rsidRDefault="002528EC" w:rsidP="002528EC">
            <w:pPr>
              <w:pStyle w:val="af4"/>
            </w:pPr>
            <w:r w:rsidRPr="002528EC">
              <w:t>//----------------</w:t>
            </w:r>
          </w:p>
          <w:p w14:paraId="25853A2A" w14:textId="5B90B9D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Распаковка</w:t>
            </w:r>
            <w:r>
              <w:t xml:space="preserve"> </w:t>
            </w:r>
            <w:r w:rsidRPr="002528EC">
              <w:t>полей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cmd_reg_1</w:t>
            </w:r>
            <w:r>
              <w:t xml:space="preserve"> </w:t>
            </w:r>
            <w:r w:rsidRPr="002528EC">
              <w:t>(вторая</w:t>
            </w:r>
            <w:r>
              <w:t xml:space="preserve"> </w:t>
            </w:r>
            <w:r w:rsidRPr="002528EC">
              <w:t>стадия</w:t>
            </w:r>
            <w:r>
              <w:t xml:space="preserve"> </w:t>
            </w:r>
            <w:r w:rsidRPr="002528EC">
              <w:t>декодирования)</w:t>
            </w:r>
          </w:p>
          <w:p w14:paraId="03151409" w14:textId="6C62A64F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[COP_SIZE</w:t>
            </w:r>
            <w:r>
              <w:rPr>
                <w:lang w:val="en-US"/>
              </w:rPr>
              <w:t xml:space="preserve">   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cop_2</w:t>
            </w:r>
            <w:r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       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5AAE4847" w14:textId="01531A6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памяти</w:t>
            </w:r>
            <w:r>
              <w:t xml:space="preserve"> </w:t>
            </w:r>
            <w:r w:rsidRPr="002528EC">
              <w:t>данных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cmd_reg_1</w:t>
            </w:r>
            <w:r>
              <w:t xml:space="preserve"> </w:t>
            </w:r>
            <w:r w:rsidRPr="002528EC">
              <w:t>(низкие</w:t>
            </w:r>
            <w:r>
              <w:t xml:space="preserve"> </w:t>
            </w:r>
            <w:r w:rsidRPr="002528EC">
              <w:t>биты)</w:t>
            </w:r>
          </w:p>
          <w:p w14:paraId="6B17AFAC" w14:textId="6BDE85E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[DATA_MEM_ADR_SIZE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adr_m_1_2</w:t>
            </w:r>
            <w:r>
              <w:rPr>
                <w:lang w:val="en-US"/>
              </w:rPr>
              <w:t xml:space="preserve">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cmd_reg_1[DATA_MEM_ADR_SIZE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06BB4F33" w14:textId="21C05380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второго</w:t>
            </w:r>
            <w:r>
              <w:t xml:space="preserve"> </w:t>
            </w:r>
            <w:r w:rsidRPr="002528EC">
              <w:t>регистра-источника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cop_2</w:t>
            </w:r>
          </w:p>
          <w:p w14:paraId="5ADA18CA" w14:textId="0D720F72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[RF_ADR_SIZE</w:t>
            </w:r>
            <w:r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adr_r_2_2</w:t>
            </w:r>
            <w:r>
              <w:rPr>
                <w:lang w:val="en-US"/>
              </w:rPr>
              <w:t xml:space="preserve">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7BF5DF3C" w14:textId="373D5C5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предполагаемые</w:t>
            </w:r>
            <w:r>
              <w:t xml:space="preserve"> </w:t>
            </w:r>
            <w:r w:rsidRPr="002528EC">
              <w:t>адреса</w:t>
            </w:r>
            <w:r>
              <w:t xml:space="preserve"> </w:t>
            </w:r>
            <w:r w:rsidRPr="002528EC">
              <w:t>регистров-результатов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cmd_reg_1</w:t>
            </w:r>
            <w:r>
              <w:t xml:space="preserve"> </w:t>
            </w:r>
            <w:r w:rsidRPr="002528EC">
              <w:t>(они</w:t>
            </w:r>
            <w:r>
              <w:t xml:space="preserve"> </w:t>
            </w:r>
            <w:r w:rsidRPr="002528EC">
              <w:t>используются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обнаружения</w:t>
            </w:r>
            <w:r>
              <w:t xml:space="preserve"> </w:t>
            </w:r>
            <w:r w:rsidRPr="002528EC">
              <w:t>конфликтов)</w:t>
            </w:r>
          </w:p>
          <w:p w14:paraId="2282098B" w14:textId="7266F268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[RF_ADR_SIZE</w:t>
            </w:r>
            <w:r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adr_res_1_2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>
              <w:rPr>
                <w:lang w:val="en-US"/>
              </w:rPr>
              <w:t xml:space="preserve">              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RF_ADR_SIZE];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adr_r</w:t>
            </w:r>
            <w:proofErr w:type="spellEnd"/>
            <w:r w:rsidRPr="002528EC">
              <w:rPr>
                <w:lang w:val="en-US"/>
              </w:rPr>
              <w:t>_</w:t>
            </w:r>
          </w:p>
          <w:p w14:paraId="71B4E000" w14:textId="6393940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[RF_ADR_SIZE</w:t>
            </w:r>
            <w:r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adr_res_2_2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cmd_reg_1[CMD_SIZE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2*RF_ADR_SIZE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RF_ADR_SIZE];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adr_r_3</w:t>
            </w:r>
          </w:p>
          <w:p w14:paraId="43025D48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4CC1619B" w14:textId="33DBD41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Перенос</w:t>
            </w:r>
            <w:r>
              <w:t xml:space="preserve"> </w:t>
            </w:r>
            <w:r w:rsidRPr="002528EC">
              <w:t>команды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cmd_reg_2</w:t>
            </w:r>
            <w:r>
              <w:t xml:space="preserve"> </w:t>
            </w:r>
            <w:r w:rsidRPr="002528EC">
              <w:t>(стадия</w:t>
            </w:r>
            <w:r>
              <w:t xml:space="preserve"> </w:t>
            </w:r>
            <w:proofErr w:type="spellStart"/>
            <w:r w:rsidRPr="002528EC">
              <w:t>Execute</w:t>
            </w:r>
            <w:proofErr w:type="spellEnd"/>
            <w:r w:rsidRPr="002528EC">
              <w:t>)</w:t>
            </w:r>
          </w:p>
          <w:p w14:paraId="31CA57F8" w14:textId="20CEDDB4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3A9D84B5" w14:textId="383805D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47F8F5C3" w14:textId="76E13DA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34F903CC" w14:textId="28811A7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5013674D" w14:textId="4187EA9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136EC5AC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1BA22304" w14:textId="46D9655D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Вычисление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cmd_reg_2_next:</w:t>
            </w:r>
          </w:p>
          <w:p w14:paraId="36260787" w14:textId="738FFC68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t>если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jump_cond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2528EC">
              <w:t>очищаем</w:t>
            </w:r>
          </w:p>
          <w:p w14:paraId="6BFB8CEC" w14:textId="24A73C9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cmd_2_can_move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0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не</w:t>
            </w:r>
            <w:r>
              <w:t xml:space="preserve"> </w:t>
            </w:r>
            <w:r w:rsidRPr="002528EC">
              <w:t>позволяем</w:t>
            </w:r>
            <w:r>
              <w:t xml:space="preserve"> </w:t>
            </w:r>
            <w:r w:rsidRPr="002528EC">
              <w:t>продвинуть</w:t>
            </w:r>
            <w:r>
              <w:t xml:space="preserve"> </w:t>
            </w:r>
            <w:r w:rsidRPr="002528EC">
              <w:t>следующую</w:t>
            </w:r>
            <w:r>
              <w:t xml:space="preserve"> </w:t>
            </w:r>
            <w:r w:rsidRPr="002528EC">
              <w:t>инструкцию</w:t>
            </w:r>
            <w:r>
              <w:t xml:space="preserve"> </w:t>
            </w:r>
            <w:r w:rsidRPr="002528EC">
              <w:t>(ставим</w:t>
            </w:r>
            <w:r>
              <w:t xml:space="preserve"> </w:t>
            </w:r>
            <w:r w:rsidRPr="002528EC">
              <w:t>0)</w:t>
            </w:r>
          </w:p>
          <w:p w14:paraId="2C5A337F" w14:textId="0362A6D6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иначе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двигаем</w:t>
            </w:r>
            <w:r>
              <w:t xml:space="preserve"> </w:t>
            </w:r>
            <w:r w:rsidRPr="002528EC">
              <w:t>команду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cmd_reg_1</w:t>
            </w:r>
          </w:p>
          <w:p w14:paraId="1B76490F" w14:textId="77777777" w:rsidR="002528EC" w:rsidRPr="002528EC" w:rsidRDefault="002528EC" w:rsidP="002528EC">
            <w:pPr>
              <w:pStyle w:val="af4"/>
            </w:pPr>
            <w:proofErr w:type="spellStart"/>
            <w:r w:rsidRPr="002528EC">
              <w:t>always</w:t>
            </w:r>
            <w:proofErr w:type="spellEnd"/>
            <w:r w:rsidRPr="002528EC">
              <w:t>@*</w:t>
            </w:r>
          </w:p>
          <w:p w14:paraId="23DD8796" w14:textId="72CEE7DC" w:rsidR="002528EC" w:rsidRPr="002528EC" w:rsidRDefault="002528EC" w:rsidP="002528EC">
            <w:pPr>
              <w:pStyle w:val="af4"/>
            </w:pPr>
            <w:r>
              <w:t xml:space="preserve">    </w:t>
            </w:r>
            <w:proofErr w:type="spellStart"/>
            <w:r w:rsidRPr="002528EC">
              <w:t>if</w:t>
            </w:r>
            <w:proofErr w:type="spellEnd"/>
            <w:r>
              <w:t xml:space="preserve"> </w:t>
            </w:r>
            <w:r w:rsidRPr="002528EC">
              <w:t>(</w:t>
            </w:r>
            <w:proofErr w:type="spellStart"/>
            <w:r w:rsidRPr="002528EC">
              <w:t>jump_cond</w:t>
            </w:r>
            <w:proofErr w:type="spellEnd"/>
            <w:r w:rsidRPr="002528EC">
              <w:t>)</w:t>
            </w:r>
          </w:p>
          <w:p w14:paraId="04A755BF" w14:textId="4424067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</w:t>
            </w:r>
            <w:r w:rsidRPr="002528EC">
              <w:rPr>
                <w:lang w:val="en-US"/>
              </w:rPr>
              <w:t>cmd_reg_2_next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  </w:t>
            </w:r>
          </w:p>
          <w:p w14:paraId="2291221B" w14:textId="6456921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34D6359C" w14:textId="61EA089F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begin</w:t>
            </w:r>
          </w:p>
          <w:p w14:paraId="18D3664F" w14:textId="684E64C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(!cmd</w:t>
            </w:r>
            <w:proofErr w:type="gramEnd"/>
            <w:r w:rsidRPr="002528EC">
              <w:rPr>
                <w:lang w:val="en-US"/>
              </w:rPr>
              <w:t>_2_can_move)</w:t>
            </w:r>
          </w:p>
          <w:p w14:paraId="0108A6DD" w14:textId="77AE8E9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cmd_reg_2_next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   </w:t>
            </w:r>
          </w:p>
          <w:p w14:paraId="43F62EAC" w14:textId="23E111E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       </w:t>
            </w:r>
          </w:p>
          <w:p w14:paraId="566953C7" w14:textId="388EBB6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cmd_reg_2_next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</w:p>
          <w:p w14:paraId="21BFCFB0" w14:textId="0A5B7290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proofErr w:type="spellStart"/>
            <w:r w:rsidRPr="002528EC">
              <w:t>end</w:t>
            </w:r>
            <w:proofErr w:type="spellEnd"/>
            <w:r>
              <w:t xml:space="preserve">    </w:t>
            </w:r>
          </w:p>
          <w:p w14:paraId="568F56F9" w14:textId="77777777" w:rsidR="002528EC" w:rsidRPr="002528EC" w:rsidRDefault="002528EC" w:rsidP="002528EC">
            <w:pPr>
              <w:pStyle w:val="af4"/>
            </w:pPr>
          </w:p>
          <w:p w14:paraId="54086599" w14:textId="4F9C3AAD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Логика</w:t>
            </w:r>
            <w:r>
              <w:t xml:space="preserve"> </w:t>
            </w:r>
            <w:r w:rsidRPr="002528EC">
              <w:t>cmd_2_can_move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проверка</w:t>
            </w:r>
            <w:r>
              <w:t xml:space="preserve"> </w:t>
            </w:r>
            <w:r w:rsidRPr="002528EC">
              <w:t>зависимостей</w:t>
            </w:r>
            <w:r>
              <w:t xml:space="preserve"> </w:t>
            </w:r>
            <w:r w:rsidRPr="002528EC">
              <w:t>между</w:t>
            </w:r>
            <w:r>
              <w:t xml:space="preserve"> </w:t>
            </w:r>
            <w:r w:rsidRPr="002528EC">
              <w:t>инструкцией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2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3.</w:t>
            </w:r>
          </w:p>
          <w:p w14:paraId="612E81EF" w14:textId="30A1085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есть</w:t>
            </w:r>
            <w:r>
              <w:t xml:space="preserve"> </w:t>
            </w:r>
            <w:r w:rsidRPr="002528EC">
              <w:t>конфликт</w:t>
            </w:r>
            <w:r>
              <w:t xml:space="preserve"> </w:t>
            </w:r>
            <w:r w:rsidRPr="002528EC">
              <w:t>чтения/записи</w:t>
            </w:r>
            <w:r>
              <w:t xml:space="preserve"> </w:t>
            </w:r>
            <w:r w:rsidRPr="002528EC">
              <w:t>между</w:t>
            </w:r>
            <w:r>
              <w:t xml:space="preserve"> </w:t>
            </w:r>
            <w:r w:rsidRPr="002528EC">
              <w:t>стадиями,</w:t>
            </w:r>
            <w:r>
              <w:t xml:space="preserve"> </w:t>
            </w:r>
            <w:r w:rsidRPr="002528EC">
              <w:t>блокируем</w:t>
            </w:r>
            <w:r>
              <w:t xml:space="preserve"> </w:t>
            </w:r>
            <w:r w:rsidRPr="002528EC">
              <w:t>движение.</w:t>
            </w:r>
          </w:p>
          <w:p w14:paraId="503BA87B" w14:textId="52C59AA6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reg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cmd_2_can_</w:t>
            </w:r>
            <w:proofErr w:type="gramStart"/>
            <w:r w:rsidRPr="002528EC">
              <w:rPr>
                <w:lang w:val="en-US"/>
              </w:rPr>
              <w:t>move;</w:t>
            </w:r>
            <w:proofErr w:type="gramEnd"/>
          </w:p>
          <w:p w14:paraId="1BBB5DCA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7E09BF75" w14:textId="4036A208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r w:rsidRPr="002528EC">
              <w:t>case</w:t>
            </w:r>
            <w:proofErr w:type="spellEnd"/>
            <w:r w:rsidRPr="002528EC">
              <w:t>(cop_2)</w:t>
            </w:r>
          </w:p>
          <w:p w14:paraId="5702EABB" w14:textId="77FBDB57" w:rsidR="002528EC" w:rsidRPr="002528EC" w:rsidRDefault="002528EC" w:rsidP="002528EC">
            <w:pPr>
              <w:pStyle w:val="af4"/>
            </w:pPr>
            <w:r>
              <w:t xml:space="preserve">        </w:t>
            </w:r>
            <w:proofErr w:type="gramStart"/>
            <w:r w:rsidRPr="002528EC">
              <w:t>MTR:</w:t>
            </w:r>
            <w:r>
              <w:t xml:space="preserve">  </w:t>
            </w:r>
            <w:r w:rsidRPr="002528EC">
              <w:t>/</w:t>
            </w:r>
            <w:proofErr w:type="gramEnd"/>
            <w:r w:rsidRPr="002528EC">
              <w:t>/</w:t>
            </w:r>
            <w:r>
              <w:t xml:space="preserve"> </w:t>
            </w:r>
            <w:r w:rsidRPr="002528EC">
              <w:t>загрузка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памяти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регистр</w:t>
            </w:r>
          </w:p>
          <w:p w14:paraId="25F3F242" w14:textId="74785B03" w:rsidR="002528EC" w:rsidRPr="002528EC" w:rsidRDefault="002528EC" w:rsidP="002528EC">
            <w:pPr>
              <w:pStyle w:val="af4"/>
            </w:pPr>
            <w:r>
              <w:t xml:space="preserve">            </w:t>
            </w:r>
            <w:proofErr w:type="spellStart"/>
            <w:r w:rsidRPr="002528EC">
              <w:t>case</w:t>
            </w:r>
            <w:proofErr w:type="spellEnd"/>
            <w:r w:rsidRPr="002528EC">
              <w:t>(cop_3)</w:t>
            </w:r>
          </w:p>
          <w:p w14:paraId="1AA19E27" w14:textId="2BA2E042" w:rsidR="002528EC" w:rsidRPr="002528EC" w:rsidRDefault="002528EC" w:rsidP="002528EC">
            <w:pPr>
              <w:pStyle w:val="af4"/>
            </w:pPr>
            <w:r>
              <w:lastRenderedPageBreak/>
              <w:t xml:space="preserve">                </w:t>
            </w:r>
            <w:r w:rsidRPr="002528EC">
              <w:t>LTM:</w:t>
            </w:r>
            <w:r>
              <w:t xml:space="preserve"> </w:t>
            </w:r>
          </w:p>
          <w:p w14:paraId="453CFF48" w14:textId="0DC66980" w:rsidR="002528EC" w:rsidRPr="002528EC" w:rsidRDefault="002528EC" w:rsidP="002528EC">
            <w:pPr>
              <w:pStyle w:val="af4"/>
            </w:pPr>
            <w:r>
              <w:t xml:space="preserve">                    </w:t>
            </w:r>
            <w:r w:rsidRPr="002528EC">
              <w:t>//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памяти,</w:t>
            </w:r>
            <w:r>
              <w:t xml:space="preserve"> </w:t>
            </w:r>
            <w:r w:rsidRPr="002528EC">
              <w:t>который</w:t>
            </w:r>
            <w:r>
              <w:t xml:space="preserve"> </w:t>
            </w:r>
            <w:r w:rsidRPr="002528EC">
              <w:t>читает</w:t>
            </w:r>
            <w:r>
              <w:t xml:space="preserve"> </w:t>
            </w:r>
            <w:r w:rsidRPr="002528EC">
              <w:t>MTR</w:t>
            </w:r>
            <w:r>
              <w:t xml:space="preserve"> </w:t>
            </w:r>
            <w:r w:rsidRPr="002528EC">
              <w:t>(adr_m_1_2),</w:t>
            </w:r>
            <w:r>
              <w:t xml:space="preserve"> </w:t>
            </w:r>
            <w:r w:rsidRPr="002528EC">
              <w:t>совпадает</w:t>
            </w:r>
          </w:p>
          <w:p w14:paraId="501A4113" w14:textId="3B1A9F58" w:rsidR="002528EC" w:rsidRPr="002528EC" w:rsidRDefault="002528EC" w:rsidP="002528EC">
            <w:pPr>
              <w:pStyle w:val="af4"/>
            </w:pPr>
            <w:r>
              <w:t xml:space="preserve">                    </w:t>
            </w:r>
            <w:r w:rsidRPr="002528EC">
              <w:t>//</w:t>
            </w:r>
            <w:r>
              <w:t xml:space="preserve"> </w:t>
            </w:r>
            <w:r w:rsidRPr="002528EC">
              <w:t>с</w:t>
            </w:r>
            <w:r>
              <w:t xml:space="preserve"> </w:t>
            </w:r>
            <w:r w:rsidRPr="002528EC">
              <w:t>адресом,</w:t>
            </w:r>
            <w:r>
              <w:t xml:space="preserve"> </w:t>
            </w:r>
            <w:r w:rsidRPr="002528EC">
              <w:t>который</w:t>
            </w:r>
            <w:r>
              <w:t xml:space="preserve"> </w:t>
            </w:r>
            <w:r w:rsidRPr="002528EC">
              <w:t>LTM</w:t>
            </w:r>
            <w:r>
              <w:t xml:space="preserve"> </w:t>
            </w:r>
            <w:r w:rsidRPr="002528EC">
              <w:t>будет</w:t>
            </w:r>
            <w:r>
              <w:t xml:space="preserve"> </w:t>
            </w:r>
            <w:r w:rsidRPr="002528EC">
              <w:t>записывать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MEM</w:t>
            </w:r>
            <w:r>
              <w:t xml:space="preserve"> </w:t>
            </w:r>
            <w:r w:rsidRPr="002528EC">
              <w:t>(adr_res_m_1_3),</w:t>
            </w:r>
          </w:p>
          <w:p w14:paraId="1A3F6087" w14:textId="683507A8" w:rsidR="002528EC" w:rsidRPr="002528EC" w:rsidRDefault="002528EC" w:rsidP="002528EC">
            <w:pPr>
              <w:pStyle w:val="af4"/>
            </w:pPr>
            <w:r>
              <w:t xml:space="preserve">                    </w:t>
            </w:r>
            <w:r w:rsidRPr="002528EC">
              <w:t>//</w:t>
            </w:r>
            <w:r>
              <w:t xml:space="preserve"> </w:t>
            </w:r>
            <w:r w:rsidRPr="002528EC">
              <w:t>конфликт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нельзя</w:t>
            </w:r>
            <w:r>
              <w:t xml:space="preserve"> </w:t>
            </w:r>
            <w:r w:rsidRPr="002528EC">
              <w:t>двигать.</w:t>
            </w:r>
          </w:p>
          <w:p w14:paraId="0C66E0BB" w14:textId="62BDAC93" w:rsidR="002528EC" w:rsidRPr="002528EC" w:rsidRDefault="002528EC" w:rsidP="002528EC">
            <w:pPr>
              <w:pStyle w:val="af4"/>
            </w:pPr>
            <w:r>
              <w:t xml:space="preserve">                    </w:t>
            </w:r>
            <w:proofErr w:type="spellStart"/>
            <w:r w:rsidRPr="002528EC">
              <w:t>if</w:t>
            </w:r>
            <w:proofErr w:type="spellEnd"/>
            <w:r>
              <w:t xml:space="preserve"> </w:t>
            </w:r>
            <w:r w:rsidRPr="002528EC">
              <w:t>(adr_m_1_2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adr_res_m_1_3)</w:t>
            </w:r>
          </w:p>
          <w:p w14:paraId="61C8168F" w14:textId="1B39117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541667BB" w14:textId="5315DA4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</w:p>
          <w:p w14:paraId="7A964D77" w14:textId="465621B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</w:t>
            </w:r>
          </w:p>
          <w:p w14:paraId="7326DAF1" w14:textId="25135BE4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    </w:t>
            </w:r>
            <w:r w:rsidRPr="002528EC">
              <w:t>RTMK:</w:t>
            </w:r>
          </w:p>
          <w:p w14:paraId="34AA548D" w14:textId="0938F77C" w:rsidR="002528EC" w:rsidRPr="002528EC" w:rsidRDefault="002528EC" w:rsidP="002528EC">
            <w:pPr>
              <w:pStyle w:val="af4"/>
            </w:pPr>
            <w:r>
              <w:t xml:space="preserve">                    </w:t>
            </w:r>
            <w:r w:rsidRPr="002528EC">
              <w:t>//</w:t>
            </w:r>
            <w:r>
              <w:t xml:space="preserve"> </w:t>
            </w:r>
            <w:r w:rsidRPr="002528EC">
              <w:t>RTMK</w:t>
            </w:r>
            <w:r>
              <w:t xml:space="preserve"> </w:t>
            </w:r>
            <w:r w:rsidRPr="002528EC">
              <w:t>может</w:t>
            </w:r>
            <w:r>
              <w:t xml:space="preserve"> </w:t>
            </w:r>
            <w:r w:rsidRPr="002528EC">
              <w:t>менять</w:t>
            </w:r>
            <w:r>
              <w:t xml:space="preserve"> </w:t>
            </w:r>
            <w:r w:rsidRPr="002528EC">
              <w:t>адреса/память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резервируем</w:t>
            </w:r>
            <w:r>
              <w:t xml:space="preserve"> </w:t>
            </w:r>
            <w:r w:rsidRPr="002528EC">
              <w:t>(консервативно</w:t>
            </w:r>
            <w:r>
              <w:t xml:space="preserve"> </w:t>
            </w:r>
            <w:r w:rsidRPr="002528EC">
              <w:t>блокируем)</w:t>
            </w:r>
          </w:p>
          <w:p w14:paraId="057A6896" w14:textId="6F74F6A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440B0148" w14:textId="0FB2F8D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default:</w:t>
            </w:r>
          </w:p>
          <w:p w14:paraId="753D093C" w14:textId="69CA04B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                     </w:t>
            </w:r>
          </w:p>
          <w:p w14:paraId="41983A15" w14:textId="6F3BCEE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07F91811" w14:textId="737950E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JUMP_LESS,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RTMK:</w:t>
            </w:r>
            <w:r>
              <w:rPr>
                <w:lang w:val="en-US"/>
              </w:rPr>
              <w:t xml:space="preserve"> </w:t>
            </w:r>
          </w:p>
          <w:p w14:paraId="7A1CEEE2" w14:textId="19D28024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</w:t>
            </w:r>
            <w:r w:rsidRPr="002528EC">
              <w:t>//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арифметики/сравнений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проверяем,</w:t>
            </w:r>
            <w:r>
              <w:t xml:space="preserve"> </w:t>
            </w:r>
            <w:r w:rsidRPr="002528EC">
              <w:t>не</w:t>
            </w:r>
            <w:r>
              <w:t xml:space="preserve"> </w:t>
            </w:r>
            <w:r w:rsidRPr="002528EC">
              <w:t>будет</w:t>
            </w:r>
            <w:r>
              <w:t xml:space="preserve"> </w:t>
            </w:r>
            <w:r w:rsidRPr="002528EC">
              <w:t>ли</w:t>
            </w:r>
            <w:r>
              <w:t xml:space="preserve"> </w:t>
            </w:r>
            <w:r w:rsidRPr="002528EC">
              <w:t>запись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регистр,</w:t>
            </w:r>
            <w:r>
              <w:t xml:space="preserve"> </w:t>
            </w:r>
            <w:r w:rsidRPr="002528EC">
              <w:t>который</w:t>
            </w:r>
            <w:r>
              <w:t xml:space="preserve"> </w:t>
            </w:r>
            <w:r w:rsidRPr="002528EC">
              <w:t>мы</w:t>
            </w:r>
            <w:r>
              <w:t xml:space="preserve"> </w:t>
            </w:r>
            <w:r w:rsidRPr="002528EC">
              <w:t>читаем</w:t>
            </w:r>
          </w:p>
          <w:p w14:paraId="43054279" w14:textId="4CCB801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</w:t>
            </w:r>
            <w:r w:rsidRPr="002528EC">
              <w:rPr>
                <w:lang w:val="en-US"/>
              </w:rPr>
              <w:t>case(cop_3)</w:t>
            </w:r>
          </w:p>
          <w:p w14:paraId="3BD3E4DD" w14:textId="4DA0D6D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MTR,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</w:p>
          <w:p w14:paraId="4AFFC202" w14:textId="6D25B27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(adr_r_2_2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adr_res_1_3)</w:t>
            </w:r>
          </w:p>
          <w:p w14:paraId="50C2AAC1" w14:textId="34436DC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571D9AC2" w14:textId="2612CA1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else</w:t>
            </w:r>
          </w:p>
          <w:p w14:paraId="25C6ECDB" w14:textId="1692A1F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                        </w:t>
            </w:r>
          </w:p>
          <w:p w14:paraId="5B794202" w14:textId="744F4B5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  <w:r>
              <w:rPr>
                <w:lang w:val="en-US"/>
              </w:rPr>
              <w:t xml:space="preserve"> </w:t>
            </w:r>
          </w:p>
          <w:p w14:paraId="55E62642" w14:textId="2B16215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(adr_r_2_2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adr_res_2_3)</w:t>
            </w:r>
          </w:p>
          <w:p w14:paraId="7956A284" w14:textId="4D90B30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0BA59B6A" w14:textId="3DD059C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else</w:t>
            </w:r>
          </w:p>
          <w:p w14:paraId="6B47F5EA" w14:textId="46E6510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42B20BFE" w14:textId="6DE85EC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default:</w:t>
            </w:r>
          </w:p>
          <w:p w14:paraId="4382DE06" w14:textId="3A194A3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</w:t>
            </w:r>
          </w:p>
          <w:p w14:paraId="0E8C625A" w14:textId="652A82D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3AA5C5D3" w14:textId="0987B8B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</w:p>
          <w:p w14:paraId="04A31329" w14:textId="3C742F7D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</w:t>
            </w:r>
            <w:r w:rsidRPr="002528EC">
              <w:t>//</w:t>
            </w:r>
            <w:r>
              <w:t xml:space="preserve"> </w:t>
            </w:r>
            <w:r w:rsidRPr="002528EC">
              <w:t>MTRK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индиректная</w:t>
            </w:r>
            <w:proofErr w:type="spellEnd"/>
            <w:r>
              <w:t xml:space="preserve"> </w:t>
            </w:r>
            <w:r w:rsidRPr="002528EC">
              <w:t>загрузка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памяти</w:t>
            </w:r>
            <w:r>
              <w:t xml:space="preserve"> </w:t>
            </w:r>
            <w:r w:rsidRPr="002528EC">
              <w:t>с</w:t>
            </w:r>
            <w:r>
              <w:t xml:space="preserve"> </w:t>
            </w:r>
            <w:r w:rsidRPr="002528EC">
              <w:t>адресом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регистре)</w:t>
            </w:r>
            <w:r>
              <w:t xml:space="preserve"> </w:t>
            </w:r>
            <w:r w:rsidRPr="002528EC">
              <w:t>конфликтует</w:t>
            </w:r>
            <w:r>
              <w:t xml:space="preserve"> </w:t>
            </w:r>
            <w:r w:rsidRPr="002528EC">
              <w:t>с</w:t>
            </w:r>
            <w:r>
              <w:t xml:space="preserve"> </w:t>
            </w:r>
            <w:r w:rsidRPr="002528EC">
              <w:t>LTM/RTMK</w:t>
            </w:r>
          </w:p>
          <w:p w14:paraId="7F22C7C2" w14:textId="2B830F4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</w:t>
            </w:r>
            <w:r w:rsidRPr="002528EC">
              <w:rPr>
                <w:lang w:val="en-US"/>
              </w:rPr>
              <w:t>case(cop_3)</w:t>
            </w:r>
          </w:p>
          <w:p w14:paraId="745662B2" w14:textId="56011F4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LTM,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RTMK:</w:t>
            </w:r>
            <w:r>
              <w:rPr>
                <w:lang w:val="en-US"/>
              </w:rPr>
              <w:t xml:space="preserve"> </w:t>
            </w:r>
          </w:p>
          <w:p w14:paraId="3115455E" w14:textId="1A6AAEA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          </w:t>
            </w:r>
          </w:p>
          <w:p w14:paraId="181306FC" w14:textId="4C25288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default:</w:t>
            </w:r>
          </w:p>
          <w:p w14:paraId="2CFFB13D" w14:textId="281173B9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</w:t>
            </w:r>
          </w:p>
          <w:p w14:paraId="683F33C5" w14:textId="75E11AD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5BB1F8C3" w14:textId="30BDA20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default:</w:t>
            </w:r>
          </w:p>
          <w:p w14:paraId="55A135C4" w14:textId="56B0947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cmd_2_can_move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  <w:r>
              <w:rPr>
                <w:lang w:val="en-US"/>
              </w:rPr>
              <w:t xml:space="preserve">      </w:t>
            </w:r>
          </w:p>
          <w:p w14:paraId="249893BF" w14:textId="62A3FAC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0C68BD50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29335F02" w14:textId="2824EB2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Обновление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(operand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</w:t>
            </w:r>
            <w:r>
              <w:rPr>
                <w:lang w:val="en-US"/>
              </w:rPr>
              <w:t xml:space="preserve"> </w:t>
            </w:r>
            <w:r w:rsidRPr="002528EC">
              <w:t>на</w:t>
            </w:r>
            <w:r>
              <w:rPr>
                <w:lang w:val="en-US"/>
              </w:rPr>
              <w:t xml:space="preserve"> </w:t>
            </w:r>
            <w:r w:rsidRPr="002528EC">
              <w:t>стадии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Execute)</w:t>
            </w:r>
          </w:p>
          <w:p w14:paraId="32D0AB5D" w14:textId="79E35C6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proofErr w:type="spellStart"/>
            <w:r w:rsidRPr="002528EC">
              <w:t>reset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обнуление</w:t>
            </w:r>
          </w:p>
          <w:p w14:paraId="0A4AEE3F" w14:textId="1F540901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иначе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всегда</w:t>
            </w:r>
            <w:r>
              <w:t xml:space="preserve"> </w:t>
            </w:r>
            <w:r w:rsidRPr="002528EC">
              <w:t>присваиваем</w:t>
            </w:r>
            <w:r>
              <w:t xml:space="preserve"> </w:t>
            </w:r>
            <w:r w:rsidRPr="002528EC">
              <w:t>opA_2_next</w:t>
            </w:r>
            <w:r>
              <w:t xml:space="preserve"> </w:t>
            </w:r>
            <w:r w:rsidRPr="002528EC">
              <w:t>(это</w:t>
            </w:r>
            <w:r>
              <w:t xml:space="preserve"> </w:t>
            </w:r>
            <w:r w:rsidRPr="002528EC">
              <w:t>перенос</w:t>
            </w:r>
            <w:r>
              <w:t xml:space="preserve"> </w:t>
            </w:r>
            <w:r w:rsidRPr="002528EC">
              <w:t>opA_1</w:t>
            </w:r>
            <w:r>
              <w:t xml:space="preserve"> </w:t>
            </w:r>
            <w:r w:rsidRPr="002528EC">
              <w:t>дальше</w:t>
            </w:r>
            <w:r>
              <w:t xml:space="preserve"> </w:t>
            </w:r>
            <w:r w:rsidRPr="002528EC">
              <w:t>при</w:t>
            </w:r>
            <w:r>
              <w:t xml:space="preserve"> </w:t>
            </w:r>
            <w:r w:rsidRPr="002528EC">
              <w:t>разрешении)</w:t>
            </w:r>
          </w:p>
          <w:p w14:paraId="77A2AA18" w14:textId="32DEA212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3664584D" w14:textId="5E8DB04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429C45EF" w14:textId="036E89B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opA_2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0033B200" w14:textId="4DD8C65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5A406B1D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745A0B74" w14:textId="760D0A9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opA_2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opA_2_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3D765A26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006D4B23" w14:textId="315F13D8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cmd_2_can_move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0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мы</w:t>
            </w:r>
            <w:r>
              <w:t xml:space="preserve"> </w:t>
            </w:r>
            <w:r w:rsidRPr="002528EC">
              <w:t>вставляем</w:t>
            </w:r>
            <w:r>
              <w:t xml:space="preserve"> </w:t>
            </w:r>
            <w:r w:rsidRPr="002528EC">
              <w:t>0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opA_2_next</w:t>
            </w:r>
            <w:r>
              <w:t xml:space="preserve"> </w:t>
            </w:r>
            <w:r w:rsidRPr="002528EC">
              <w:t>(чтобы</w:t>
            </w:r>
            <w:r>
              <w:t xml:space="preserve"> </w:t>
            </w:r>
            <w:r w:rsidRPr="002528EC">
              <w:t>не</w:t>
            </w:r>
            <w:r>
              <w:t xml:space="preserve"> </w:t>
            </w:r>
            <w:r w:rsidRPr="002528EC">
              <w:t>проталкивать</w:t>
            </w:r>
            <w:r>
              <w:t xml:space="preserve"> </w:t>
            </w:r>
            <w:r w:rsidRPr="002528EC">
              <w:t>старую</w:t>
            </w:r>
            <w:r>
              <w:t xml:space="preserve"> </w:t>
            </w:r>
            <w:r w:rsidRPr="002528EC">
              <w:t>неправильную</w:t>
            </w:r>
            <w:r>
              <w:t xml:space="preserve"> </w:t>
            </w:r>
            <w:r w:rsidRPr="002528EC">
              <w:t>информацию)</w:t>
            </w:r>
          </w:p>
          <w:p w14:paraId="7BE81D55" w14:textId="77D84055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Иначе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opA_2_next</w:t>
            </w:r>
            <w:r>
              <w:t xml:space="preserve"> </w:t>
            </w:r>
            <w:r w:rsidRPr="002528EC">
              <w:t>берётся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opA_1</w:t>
            </w:r>
            <w:r>
              <w:t xml:space="preserve"> </w:t>
            </w:r>
            <w:r w:rsidRPr="002528EC">
              <w:t>(то</w:t>
            </w:r>
            <w:r>
              <w:t xml:space="preserve"> </w:t>
            </w:r>
            <w:r w:rsidRPr="002528EC">
              <w:t>есть</w:t>
            </w:r>
            <w:r>
              <w:t xml:space="preserve"> </w:t>
            </w:r>
            <w:r w:rsidRPr="002528EC">
              <w:t>передаём</w:t>
            </w:r>
            <w:r>
              <w:t xml:space="preserve"> </w:t>
            </w:r>
            <w:r w:rsidRPr="002528EC">
              <w:t>ранее</w:t>
            </w:r>
            <w:r>
              <w:t xml:space="preserve"> </w:t>
            </w:r>
            <w:r w:rsidRPr="002528EC">
              <w:t>считанный</w:t>
            </w:r>
            <w:r>
              <w:t xml:space="preserve"> </w:t>
            </w:r>
            <w:proofErr w:type="spellStart"/>
            <w:r w:rsidRPr="002528EC">
              <w:t>опA</w:t>
            </w:r>
            <w:proofErr w:type="spellEnd"/>
            <w:r w:rsidRPr="002528EC">
              <w:t>).</w:t>
            </w:r>
          </w:p>
          <w:p w14:paraId="12BA38C0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0D1FC7F0" w14:textId="37E51D2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(!cmd</w:t>
            </w:r>
            <w:proofErr w:type="gramEnd"/>
            <w:r w:rsidRPr="002528EC">
              <w:rPr>
                <w:lang w:val="en-US"/>
              </w:rPr>
              <w:t>_2_can_move)</w:t>
            </w:r>
          </w:p>
          <w:p w14:paraId="1745FFC8" w14:textId="7340717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opA_2_next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73725AF8" w14:textId="2C6B1A8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0518C898" w14:textId="43F9822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opA_2_next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</w:p>
          <w:p w14:paraId="22D4234C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3F5AD74D" w14:textId="009F03A8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Обновление</w:t>
            </w:r>
            <w:r>
              <w:t xml:space="preserve"> </w:t>
            </w:r>
            <w:r w:rsidRPr="002528EC">
              <w:t>opB_2</w:t>
            </w:r>
            <w:r>
              <w:t xml:space="preserve"> </w:t>
            </w:r>
            <w:r w:rsidRPr="002528EC">
              <w:t>аналогично:</w:t>
            </w:r>
            <w:r>
              <w:t xml:space="preserve"> </w:t>
            </w:r>
            <w:r w:rsidRPr="002528EC">
              <w:t>он</w:t>
            </w:r>
            <w:r>
              <w:t xml:space="preserve"> </w:t>
            </w:r>
            <w:r w:rsidRPr="002528EC">
              <w:t>фиксируется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фронте,</w:t>
            </w:r>
            <w:r>
              <w:t xml:space="preserve"> </w:t>
            </w:r>
            <w:r w:rsidRPr="002528EC">
              <w:t>только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cmd_2_can_move</w:t>
            </w:r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1</w:t>
            </w:r>
          </w:p>
          <w:p w14:paraId="1B0283C2" w14:textId="340E009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4A857AB3" w14:textId="4987AF4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7DC0FAF7" w14:textId="49609E3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opB_2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6F68E30B" w14:textId="3DA30E4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(cmd_2_can_move)</w:t>
            </w:r>
          </w:p>
          <w:p w14:paraId="25DB0D04" w14:textId="0C7D0635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r w:rsidRPr="002528EC">
              <w:t>opB_2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opB_2_next;</w:t>
            </w:r>
          </w:p>
          <w:p w14:paraId="5F8F1B35" w14:textId="51E65244" w:rsidR="002528EC" w:rsidRPr="002528EC" w:rsidRDefault="002528EC" w:rsidP="002528EC">
            <w:pPr>
              <w:pStyle w:val="af4"/>
            </w:pPr>
            <w:r>
              <w:t xml:space="preserve">            </w:t>
            </w:r>
          </w:p>
          <w:p w14:paraId="1013A868" w14:textId="432B464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Генерация</w:t>
            </w:r>
            <w:r>
              <w:t xml:space="preserve"> </w:t>
            </w:r>
            <w:r w:rsidRPr="002528EC">
              <w:t>opB_2_next:</w:t>
            </w:r>
            <w:r>
              <w:t xml:space="preserve"> </w:t>
            </w:r>
            <w:r w:rsidRPr="002528EC">
              <w:t>зависит</w:t>
            </w:r>
            <w:r>
              <w:t xml:space="preserve"> </w:t>
            </w:r>
            <w:r w:rsidRPr="002528EC">
              <w:t>от</w:t>
            </w:r>
            <w:r>
              <w:t xml:space="preserve"> </w:t>
            </w:r>
            <w:r w:rsidRPr="002528EC">
              <w:t>типа</w:t>
            </w:r>
            <w:r>
              <w:t xml:space="preserve"> </w:t>
            </w:r>
            <w:r w:rsidRPr="002528EC">
              <w:t>инструкции</w:t>
            </w:r>
            <w:r>
              <w:t xml:space="preserve"> </w:t>
            </w:r>
            <w:r w:rsidRPr="002528EC">
              <w:t>cop_2.</w:t>
            </w:r>
          </w:p>
          <w:p w14:paraId="5D3063B0" w14:textId="50B3078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MTR:</w:t>
            </w:r>
            <w:r>
              <w:t xml:space="preserve"> </w:t>
            </w:r>
            <w:r w:rsidRPr="002528EC">
              <w:t>читаем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MEM_DATA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adr_m_1_2</w:t>
            </w:r>
            <w:r>
              <w:t xml:space="preserve"> </w:t>
            </w:r>
            <w:r w:rsidRPr="002528EC">
              <w:t>(с</w:t>
            </w:r>
            <w:r>
              <w:t xml:space="preserve"> </w:t>
            </w:r>
            <w:r w:rsidRPr="002528EC">
              <w:t>поддержкой</w:t>
            </w:r>
            <w:r>
              <w:t xml:space="preserve"> </w:t>
            </w:r>
            <w:proofErr w:type="spellStart"/>
            <w:r w:rsidRPr="002528EC">
              <w:t>форвардинга</w:t>
            </w:r>
            <w:proofErr w:type="spellEnd"/>
            <w:r>
              <w:t xml:space="preserve"> </w:t>
            </w:r>
            <w:r w:rsidRPr="002528EC">
              <w:t>через</w:t>
            </w:r>
            <w:r>
              <w:t xml:space="preserve"> </w:t>
            </w:r>
            <w:proofErr w:type="spellStart"/>
            <w:r w:rsidRPr="002528EC">
              <w:t>data_mem_en</w:t>
            </w:r>
            <w:proofErr w:type="spellEnd"/>
            <w:r w:rsidRPr="002528EC">
              <w:t>/</w:t>
            </w:r>
            <w:proofErr w:type="spellStart"/>
            <w:r w:rsidRPr="002528EC">
              <w:t>data_mem_adr</w:t>
            </w:r>
            <w:proofErr w:type="spellEnd"/>
            <w:r w:rsidRPr="002528EC">
              <w:t>/</w:t>
            </w:r>
            <w:proofErr w:type="spellStart"/>
            <w:r w:rsidRPr="002528EC">
              <w:t>data_mem_data</w:t>
            </w:r>
            <w:proofErr w:type="spellEnd"/>
            <w:r w:rsidRPr="002528EC">
              <w:t>)</w:t>
            </w:r>
          </w:p>
          <w:p w14:paraId="246D42D6" w14:textId="18DF87E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SUB,</w:t>
            </w:r>
            <w:r>
              <w:t xml:space="preserve"> </w:t>
            </w:r>
            <w:r w:rsidRPr="002528EC">
              <w:t>JUMP_LESS,</w:t>
            </w:r>
            <w:r>
              <w:t xml:space="preserve"> </w:t>
            </w:r>
            <w:r w:rsidRPr="002528EC">
              <w:t>SUM,</w:t>
            </w:r>
            <w:r>
              <w:t xml:space="preserve"> </w:t>
            </w:r>
            <w:r w:rsidRPr="002528EC">
              <w:t>RTMK:</w:t>
            </w:r>
            <w:r>
              <w:t xml:space="preserve"> </w:t>
            </w:r>
            <w:r w:rsidRPr="002528EC">
              <w:t>читаем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RF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adr_r_2_2</w:t>
            </w:r>
            <w:r>
              <w:t xml:space="preserve"> </w:t>
            </w:r>
            <w:r w:rsidRPr="002528EC">
              <w:t>(с</w:t>
            </w:r>
            <w:r>
              <w:t xml:space="preserve"> </w:t>
            </w:r>
            <w:r w:rsidRPr="002528EC">
              <w:t>поддержкой</w:t>
            </w:r>
            <w:r>
              <w:t xml:space="preserve"> </w:t>
            </w:r>
            <w:proofErr w:type="spellStart"/>
            <w:r w:rsidRPr="002528EC">
              <w:t>форвардинга</w:t>
            </w:r>
            <w:proofErr w:type="spellEnd"/>
            <w:r>
              <w:t xml:space="preserve"> </w:t>
            </w:r>
            <w:r w:rsidRPr="002528EC">
              <w:t>через</w:t>
            </w:r>
            <w:r>
              <w:t xml:space="preserve"> </w:t>
            </w:r>
            <w:proofErr w:type="spellStart"/>
            <w:r w:rsidRPr="002528EC">
              <w:t>RF_en</w:t>
            </w:r>
            <w:proofErr w:type="spellEnd"/>
            <w:r w:rsidRPr="002528EC">
              <w:t>/</w:t>
            </w:r>
            <w:proofErr w:type="spellStart"/>
            <w:r w:rsidRPr="002528EC">
              <w:t>RF_adr</w:t>
            </w:r>
            <w:proofErr w:type="spellEnd"/>
            <w:r w:rsidRPr="002528EC">
              <w:t>/</w:t>
            </w:r>
            <w:proofErr w:type="spellStart"/>
            <w:r w:rsidRPr="002528EC">
              <w:t>RF_data</w:t>
            </w:r>
            <w:proofErr w:type="spellEnd"/>
            <w:r w:rsidRPr="002528EC">
              <w:t>)</w:t>
            </w:r>
          </w:p>
          <w:p w14:paraId="0EA9D4CD" w14:textId="1CA3955A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MTRK:</w:t>
            </w:r>
            <w:r>
              <w:t xml:space="preserve"> </w:t>
            </w:r>
            <w:r w:rsidRPr="002528EC">
              <w:t>читает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MEM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адресу,</w:t>
            </w:r>
            <w:r>
              <w:t xml:space="preserve"> </w:t>
            </w:r>
            <w:r w:rsidRPr="002528EC">
              <w:t>находящемуся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opA_1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индиректная</w:t>
            </w:r>
            <w:proofErr w:type="spellEnd"/>
            <w:r>
              <w:t xml:space="preserve"> </w:t>
            </w:r>
            <w:r w:rsidRPr="002528EC">
              <w:t>адресация),</w:t>
            </w:r>
            <w:r>
              <w:t xml:space="preserve"> </w:t>
            </w:r>
            <w:r w:rsidRPr="002528EC">
              <w:t>с</w:t>
            </w:r>
            <w:r>
              <w:t xml:space="preserve"> </w:t>
            </w:r>
            <w:r w:rsidRPr="002528EC">
              <w:t>поддержкой</w:t>
            </w:r>
            <w:r>
              <w:t xml:space="preserve"> </w:t>
            </w:r>
            <w:proofErr w:type="spellStart"/>
            <w:r w:rsidRPr="002528EC">
              <w:t>форвардинга</w:t>
            </w:r>
            <w:proofErr w:type="spellEnd"/>
          </w:p>
          <w:p w14:paraId="245573C6" w14:textId="6B451D3D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proofErr w:type="spellStart"/>
            <w:r w:rsidRPr="002528EC">
              <w:t>default</w:t>
            </w:r>
            <w:proofErr w:type="spellEnd"/>
            <w:r w:rsidRPr="002528EC">
              <w:t>:</w:t>
            </w:r>
            <w:r>
              <w:t xml:space="preserve"> </w:t>
            </w:r>
            <w:r w:rsidRPr="002528EC">
              <w:t>сохраняем</w:t>
            </w:r>
            <w:r>
              <w:t xml:space="preserve"> </w:t>
            </w:r>
            <w:r w:rsidRPr="002528EC">
              <w:t>текущее</w:t>
            </w:r>
            <w:r>
              <w:t xml:space="preserve"> </w:t>
            </w:r>
            <w:r w:rsidRPr="002528EC">
              <w:t>opB_2</w:t>
            </w:r>
          </w:p>
          <w:p w14:paraId="7D47285A" w14:textId="77777777" w:rsidR="002528EC" w:rsidRPr="002528EC" w:rsidRDefault="002528EC" w:rsidP="002528EC">
            <w:pPr>
              <w:pStyle w:val="af4"/>
            </w:pPr>
            <w:proofErr w:type="spellStart"/>
            <w:r w:rsidRPr="002528EC">
              <w:t>always</w:t>
            </w:r>
            <w:proofErr w:type="spellEnd"/>
            <w:r w:rsidRPr="002528EC">
              <w:t>@*</w:t>
            </w:r>
          </w:p>
          <w:p w14:paraId="2DE3F218" w14:textId="4EBA598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</w:t>
            </w:r>
            <w:r w:rsidRPr="002528EC">
              <w:rPr>
                <w:lang w:val="en-US"/>
              </w:rPr>
              <w:t>case(cop_2)</w:t>
            </w:r>
          </w:p>
          <w:p w14:paraId="1CCB3DB1" w14:textId="3B3BF07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MTR:</w:t>
            </w:r>
          </w:p>
          <w:p w14:paraId="3C0A60E7" w14:textId="65F52E4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gramStart"/>
            <w:r w:rsidRPr="002528EC">
              <w:rPr>
                <w:lang w:val="en-US"/>
              </w:rPr>
              <w:t>if(</w:t>
            </w:r>
            <w:proofErr w:type="spellStart"/>
            <w:proofErr w:type="gramEnd"/>
            <w:r w:rsidRPr="002528EC">
              <w:rPr>
                <w:lang w:val="en-US"/>
              </w:rPr>
              <w:t>data_mem_en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&amp;&amp;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adr_m_1_2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data_mem_adr</w:t>
            </w:r>
            <w:proofErr w:type="spellEnd"/>
            <w:r w:rsidRPr="002528EC">
              <w:rPr>
                <w:lang w:val="en-US"/>
              </w:rPr>
              <w:t>)</w:t>
            </w:r>
            <w:r>
              <w:rPr>
                <w:lang w:val="en-US"/>
              </w:rPr>
              <w:t xml:space="preserve">  </w:t>
            </w:r>
          </w:p>
          <w:p w14:paraId="75346132" w14:textId="0298497F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opB_2_next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data_mem_data</w:t>
            </w:r>
            <w:proofErr w:type="spellEnd"/>
            <w:r w:rsidRPr="002528EC">
              <w:rPr>
                <w:lang w:val="en-US"/>
              </w:rPr>
              <w:t>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t>форвардинг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t>из</w:t>
            </w:r>
            <w:r>
              <w:rPr>
                <w:lang w:val="en-US"/>
              </w:rPr>
              <w:t xml:space="preserve"> </w:t>
            </w:r>
            <w:r w:rsidRPr="002528EC">
              <w:t>стадии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WriteBack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t>в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</w:t>
            </w:r>
          </w:p>
          <w:p w14:paraId="7581AEDA" w14:textId="115FB5E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else</w:t>
            </w:r>
          </w:p>
          <w:p w14:paraId="0B1DCC6C" w14:textId="11C8189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opB_2_next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MEM_</w:t>
            </w:r>
            <w:proofErr w:type="gramStart"/>
            <w:r w:rsidRPr="002528EC">
              <w:rPr>
                <w:lang w:val="en-US"/>
              </w:rPr>
              <w:t>DATA[</w:t>
            </w:r>
            <w:proofErr w:type="gramEnd"/>
            <w:r w:rsidRPr="002528EC">
              <w:rPr>
                <w:lang w:val="en-US"/>
              </w:rPr>
              <w:t>adr_m_1_2];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чтение</w:t>
            </w:r>
            <w:r>
              <w:rPr>
                <w:lang w:val="en-US"/>
              </w:rPr>
              <w:t xml:space="preserve"> </w:t>
            </w:r>
            <w:r w:rsidRPr="002528EC">
              <w:t>из</w:t>
            </w:r>
            <w:r>
              <w:rPr>
                <w:lang w:val="en-US"/>
              </w:rPr>
              <w:t xml:space="preserve"> </w:t>
            </w:r>
            <w:r w:rsidRPr="002528EC">
              <w:t>памяти</w:t>
            </w:r>
          </w:p>
          <w:p w14:paraId="1137FC04" w14:textId="6FABD14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JUMP_LESS,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RTMK:</w:t>
            </w:r>
            <w:r>
              <w:rPr>
                <w:lang w:val="en-US"/>
              </w:rPr>
              <w:t xml:space="preserve"> </w:t>
            </w:r>
          </w:p>
          <w:p w14:paraId="2BCBE272" w14:textId="554B927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gramStart"/>
            <w:r w:rsidRPr="002528EC">
              <w:rPr>
                <w:lang w:val="en-US"/>
              </w:rPr>
              <w:t>if(</w:t>
            </w:r>
            <w:proofErr w:type="spellStart"/>
            <w:proofErr w:type="gramEnd"/>
            <w:r w:rsidRPr="002528EC">
              <w:rPr>
                <w:lang w:val="en-US"/>
              </w:rPr>
              <w:t>RF_en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&amp;&amp;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adr_r_2_2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RF_adr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47BB03B5" w14:textId="6167303F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opB_2_next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RF_data</w:t>
            </w:r>
            <w:proofErr w:type="spellEnd"/>
            <w:r w:rsidRPr="002528EC">
              <w:rPr>
                <w:lang w:val="en-US"/>
              </w:rPr>
              <w:t>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t>форвардинг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t>из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WB</w:t>
            </w:r>
            <w:r>
              <w:rPr>
                <w:lang w:val="en-US"/>
              </w:rPr>
              <w:t xml:space="preserve"> </w:t>
            </w:r>
            <w:r w:rsidRPr="002528EC">
              <w:t>в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EX</w:t>
            </w:r>
          </w:p>
          <w:p w14:paraId="6C8A1DDA" w14:textId="3573D80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Pr="002528EC">
              <w:rPr>
                <w:lang w:val="en-US"/>
              </w:rPr>
              <w:t>else</w:t>
            </w:r>
          </w:p>
          <w:p w14:paraId="09A83201" w14:textId="1E08BF8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opB_2_next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RF[</w:t>
            </w:r>
            <w:proofErr w:type="gramEnd"/>
            <w:r w:rsidRPr="002528EC">
              <w:rPr>
                <w:lang w:val="en-US"/>
              </w:rPr>
              <w:t>adr_r_2_2];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чтение</w:t>
            </w:r>
            <w:r>
              <w:rPr>
                <w:lang w:val="en-US"/>
              </w:rPr>
              <w:t xml:space="preserve"> </w:t>
            </w:r>
            <w:r w:rsidRPr="002528EC">
              <w:t>из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</w:t>
            </w:r>
          </w:p>
          <w:p w14:paraId="149302F1" w14:textId="5D997EC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</w:p>
          <w:p w14:paraId="66E4A254" w14:textId="7555BB5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proofErr w:type="gramStart"/>
            <w:r w:rsidRPr="002528EC">
              <w:rPr>
                <w:lang w:val="en-US"/>
              </w:rPr>
              <w:t>if(</w:t>
            </w:r>
            <w:proofErr w:type="spellStart"/>
            <w:proofErr w:type="gramEnd"/>
            <w:r w:rsidRPr="002528EC">
              <w:rPr>
                <w:lang w:val="en-US"/>
              </w:rPr>
              <w:t>data_mem_en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&amp;&amp;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data_mem_adr</w:t>
            </w:r>
            <w:proofErr w:type="spellEnd"/>
            <w:r w:rsidRPr="002528EC">
              <w:rPr>
                <w:lang w:val="en-US"/>
              </w:rPr>
              <w:t>)</w:t>
            </w:r>
            <w:r>
              <w:rPr>
                <w:lang w:val="en-US"/>
              </w:rPr>
              <w:t xml:space="preserve">  </w:t>
            </w:r>
          </w:p>
          <w:p w14:paraId="6C3454FE" w14:textId="0C10391F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        </w:t>
            </w:r>
            <w:r w:rsidRPr="002528EC">
              <w:t>opB_2_next</w:t>
            </w:r>
            <w:r>
              <w:t xml:space="preserve"> </w:t>
            </w:r>
            <w:r w:rsidRPr="002528EC">
              <w:t>&lt;=</w:t>
            </w:r>
            <w:r>
              <w:t xml:space="preserve"> </w:t>
            </w:r>
            <w:proofErr w:type="spellStart"/>
            <w:r w:rsidRPr="002528EC">
              <w:t>data_mem_data</w:t>
            </w:r>
            <w:proofErr w:type="spellEnd"/>
            <w:r w:rsidRPr="002528EC">
              <w:t>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proofErr w:type="spellStart"/>
            <w:r w:rsidRPr="002528EC">
              <w:t>форвардинг</w:t>
            </w:r>
            <w:proofErr w:type="spellEnd"/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случае</w:t>
            </w:r>
            <w:r>
              <w:t xml:space="preserve"> </w:t>
            </w:r>
            <w:proofErr w:type="spellStart"/>
            <w:r w:rsidRPr="002528EC">
              <w:t>индиректной</w:t>
            </w:r>
            <w:proofErr w:type="spellEnd"/>
            <w:r>
              <w:t xml:space="preserve"> </w:t>
            </w:r>
            <w:r w:rsidRPr="002528EC">
              <w:t>загрузки</w:t>
            </w:r>
          </w:p>
          <w:p w14:paraId="2EAD845E" w14:textId="55EC53AF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t xml:space="preserve">            </w:t>
            </w:r>
            <w:r w:rsidRPr="002528EC">
              <w:rPr>
                <w:lang w:val="en-US"/>
              </w:rPr>
              <w:t>else</w:t>
            </w:r>
          </w:p>
          <w:p w14:paraId="51BBD9CC" w14:textId="2C66A79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Pr="002528EC">
              <w:rPr>
                <w:lang w:val="en-US"/>
              </w:rPr>
              <w:t>opB_2_next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MEM_</w:t>
            </w:r>
            <w:proofErr w:type="gramStart"/>
            <w:r w:rsidRPr="002528EC">
              <w:rPr>
                <w:lang w:val="en-US"/>
              </w:rPr>
              <w:t>DATA[</w:t>
            </w:r>
            <w:proofErr w:type="gramEnd"/>
            <w:r w:rsidRPr="002528EC">
              <w:rPr>
                <w:lang w:val="en-US"/>
              </w:rPr>
              <w:t>opA_1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2E9F442C" w14:textId="645724C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default: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opB_2_next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2F071664" w14:textId="4D3D57E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3DF2BBF7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2421D111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//----------------</w:t>
            </w:r>
          </w:p>
          <w:p w14:paraId="405E46F4" w14:textId="6B09152E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proofErr w:type="spellStart"/>
            <w:r w:rsidRPr="002528EC">
              <w:t>Execute</w:t>
            </w:r>
            <w:proofErr w:type="spellEnd"/>
            <w:r>
              <w:t xml:space="preserve"> </w:t>
            </w:r>
            <w:r w:rsidRPr="002528EC">
              <w:t>(EX)</w:t>
            </w:r>
          </w:p>
          <w:p w14:paraId="7BD4C6F1" w14:textId="77777777" w:rsidR="002528EC" w:rsidRPr="002528EC" w:rsidRDefault="002528EC" w:rsidP="002528EC">
            <w:pPr>
              <w:pStyle w:val="af4"/>
            </w:pPr>
            <w:r w:rsidRPr="002528EC">
              <w:t>//----------------</w:t>
            </w:r>
          </w:p>
          <w:p w14:paraId="2CE1169F" w14:textId="53FE933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Распаковка</w:t>
            </w:r>
            <w:r>
              <w:t xml:space="preserve"> </w:t>
            </w:r>
            <w:r w:rsidRPr="002528EC">
              <w:t>полей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cmd_reg_2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proofErr w:type="spellStart"/>
            <w:r w:rsidRPr="002528EC">
              <w:t>Execute</w:t>
            </w:r>
            <w:proofErr w:type="spellEnd"/>
          </w:p>
          <w:p w14:paraId="522D8A08" w14:textId="3A0E2D8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[COP_SIZE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38153E8E" w14:textId="5FB783E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adr_res_1_3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r w:rsidRPr="002528EC">
              <w:t>результата</w:t>
            </w:r>
            <w:r>
              <w:t xml:space="preserve"> </w:t>
            </w:r>
            <w:r w:rsidRPr="002528EC">
              <w:t>(первая</w:t>
            </w:r>
            <w:r>
              <w:t xml:space="preserve"> </w:t>
            </w:r>
            <w:r w:rsidRPr="002528EC">
              <w:t>целевая</w:t>
            </w:r>
            <w:r>
              <w:t xml:space="preserve"> </w:t>
            </w:r>
            <w:r w:rsidRPr="002528EC">
              <w:t>позиция)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cmd_reg_2</w:t>
            </w:r>
          </w:p>
          <w:p w14:paraId="220DABC6" w14:textId="480A58FE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[RF_ADR_SIZE</w:t>
            </w:r>
            <w:r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adr_res_1_3</w:t>
            </w:r>
            <w:r>
              <w:rPr>
                <w:lang w:val="en-US"/>
              </w:rPr>
              <w:t xml:space="preserve">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>
              <w:rPr>
                <w:lang w:val="en-US"/>
              </w:rPr>
              <w:t xml:space="preserve">              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01838AC6" w14:textId="63DB89C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adr_res_m_1_3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памяти,</w:t>
            </w:r>
            <w:r>
              <w:t xml:space="preserve"> </w:t>
            </w:r>
            <w:r w:rsidRPr="002528EC">
              <w:t>используемый</w:t>
            </w:r>
            <w:r>
              <w:t xml:space="preserve"> </w:t>
            </w:r>
            <w:r w:rsidRPr="002528EC">
              <w:t>командой</w:t>
            </w:r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3</w:t>
            </w:r>
            <w:r>
              <w:t xml:space="preserve"> </w:t>
            </w:r>
            <w:r w:rsidRPr="002528EC">
              <w:t>(</w:t>
            </w:r>
            <w:proofErr w:type="gramStart"/>
            <w:r w:rsidRPr="002528EC">
              <w:t>например</w:t>
            </w:r>
            <w:proofErr w:type="gramEnd"/>
            <w:r>
              <w:t xml:space="preserve"> </w:t>
            </w:r>
            <w:r w:rsidRPr="002528EC">
              <w:t>LTM)</w:t>
            </w:r>
          </w:p>
          <w:p w14:paraId="2E6F781E" w14:textId="066A061E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[DATA_MEM_ADR_SIZE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adr_res_m_1_3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cmd_reg_2[DATA_MEM_ADR_SIZE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055FD47F" w14:textId="54AB8ED4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adr_res_2_3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второй</w:t>
            </w:r>
            <w:r>
              <w:t xml:space="preserve"> </w:t>
            </w:r>
            <w:r w:rsidRPr="002528EC">
              <w:t>потенциальный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r w:rsidRPr="002528EC">
              <w:t>результата</w:t>
            </w:r>
            <w:r>
              <w:t xml:space="preserve"> </w:t>
            </w:r>
            <w:r w:rsidRPr="002528EC">
              <w:t>(используется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SUB/SUM)</w:t>
            </w:r>
          </w:p>
          <w:p w14:paraId="4867B097" w14:textId="27C10D4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[RF_ADR_SIZE</w:t>
            </w:r>
            <w:r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adr_res_2_3</w:t>
            </w:r>
            <w:r>
              <w:rPr>
                <w:lang w:val="en-US"/>
              </w:rPr>
              <w:t xml:space="preserve">   </w:t>
            </w:r>
            <w:r w:rsidRPr="002528EC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cmd_reg_2[CMD_SIZE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2*RF_ADR_SIZE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4CEE65A3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70BDF906" w14:textId="7E133D40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Перенос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cmd_reg_3</w:t>
            </w:r>
            <w:r>
              <w:t xml:space="preserve"> </w:t>
            </w:r>
            <w:r w:rsidRPr="002528EC">
              <w:t>(следующая</w:t>
            </w:r>
            <w:r>
              <w:t xml:space="preserve"> </w:t>
            </w:r>
            <w:r w:rsidRPr="002528EC">
              <w:t>стадия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proofErr w:type="spellStart"/>
            <w:r w:rsidRPr="002528EC">
              <w:t>WriteBack</w:t>
            </w:r>
            <w:proofErr w:type="spellEnd"/>
            <w:r w:rsidRPr="002528EC">
              <w:t>/MEM)</w:t>
            </w:r>
          </w:p>
          <w:p w14:paraId="43076114" w14:textId="7FD2C00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0D240686" w14:textId="2085293E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3A1AF662" w14:textId="2861576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376ACDD1" w14:textId="36CA4DF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176697F4" w14:textId="19A107A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</w:t>
            </w:r>
            <w:r w:rsidRPr="002528EC">
              <w:rPr>
                <w:lang w:val="en-US"/>
              </w:rPr>
              <w:t>cmd_reg_3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55E03AFD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1643E377" w14:textId="4D8E253E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Логика</w:t>
            </w:r>
            <w:r>
              <w:t xml:space="preserve"> </w:t>
            </w:r>
            <w:r w:rsidRPr="002528EC">
              <w:t>cmd_reg_3_next: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произошёл</w:t>
            </w:r>
            <w:r>
              <w:t xml:space="preserve"> </w:t>
            </w:r>
            <w:r w:rsidRPr="002528EC">
              <w:t>переход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jump_cond</w:t>
            </w:r>
            <w:proofErr w:type="spellEnd"/>
            <w:r w:rsidRPr="002528EC">
              <w:t>)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очищаем,</w:t>
            </w:r>
            <w:r>
              <w:t xml:space="preserve"> </w:t>
            </w:r>
            <w:r w:rsidRPr="002528EC">
              <w:t>иначе</w:t>
            </w:r>
            <w:r>
              <w:t xml:space="preserve"> </w:t>
            </w:r>
            <w:r w:rsidRPr="002528EC">
              <w:t>пропускаем</w:t>
            </w:r>
            <w:r>
              <w:t xml:space="preserve"> </w:t>
            </w:r>
            <w:r w:rsidRPr="002528EC">
              <w:t>команду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cmd_reg_2</w:t>
            </w:r>
          </w:p>
          <w:p w14:paraId="457A00C1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747BD29D" w14:textId="1063EE3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</w:t>
            </w:r>
            <w:proofErr w:type="spellStart"/>
            <w:r w:rsidRPr="002528EC">
              <w:rPr>
                <w:lang w:val="en-US"/>
              </w:rPr>
              <w:t>jump_cond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4D4BBD75" w14:textId="257329B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cmd_reg_3_next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  <w:r>
              <w:rPr>
                <w:lang w:val="en-US"/>
              </w:rPr>
              <w:t xml:space="preserve">    </w:t>
            </w:r>
          </w:p>
          <w:p w14:paraId="6DB0050C" w14:textId="4E0C780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14BE8B82" w14:textId="7426B38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cmd_reg_3_next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  <w:r>
              <w:rPr>
                <w:lang w:val="en-US"/>
              </w:rPr>
              <w:t xml:space="preserve">  </w:t>
            </w:r>
          </w:p>
          <w:p w14:paraId="6CFAAE4D" w14:textId="7A08C517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  <w:p w14:paraId="67FDA307" w14:textId="38C09E10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Обновление</w:t>
            </w:r>
            <w:r>
              <w:t xml:space="preserve"> </w:t>
            </w:r>
            <w:proofErr w:type="spellStart"/>
            <w:r w:rsidRPr="002528EC">
              <w:t>res</w:t>
            </w:r>
            <w:proofErr w:type="spellEnd"/>
            <w:r>
              <w:t xml:space="preserve"> </w:t>
            </w:r>
            <w:r w:rsidRPr="002528EC">
              <w:t>(результата</w:t>
            </w:r>
            <w:r>
              <w:t xml:space="preserve"> </w:t>
            </w:r>
            <w:r w:rsidRPr="002528EC">
              <w:t>операции)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фронту;</w:t>
            </w:r>
            <w:r>
              <w:t xml:space="preserve"> </w:t>
            </w:r>
            <w:proofErr w:type="spellStart"/>
            <w:r w:rsidRPr="002528EC">
              <w:t>res_next</w:t>
            </w:r>
            <w:proofErr w:type="spellEnd"/>
            <w:r>
              <w:t xml:space="preserve"> </w:t>
            </w:r>
            <w:r w:rsidRPr="002528EC">
              <w:t>вычисляется</w:t>
            </w:r>
            <w:r>
              <w:t xml:space="preserve"> </w:t>
            </w:r>
            <w:r w:rsidRPr="002528EC">
              <w:t>ниже</w:t>
            </w:r>
          </w:p>
          <w:p w14:paraId="0864227B" w14:textId="56FD5F95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048B817C" w14:textId="65C4D738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76F31962" w14:textId="30ACF49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res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6721AC4D" w14:textId="5423D9AA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11DBEECD" w14:textId="15B4804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res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res_</w:t>
            </w:r>
            <w:proofErr w:type="gramStart"/>
            <w:r w:rsidRPr="002528EC">
              <w:rPr>
                <w:lang w:val="en-US"/>
              </w:rPr>
              <w:t>next</w:t>
            </w:r>
            <w:proofErr w:type="spellEnd"/>
            <w:r w:rsidRPr="002528EC">
              <w:rPr>
                <w:lang w:val="en-US"/>
              </w:rPr>
              <w:t>;</w:t>
            </w:r>
            <w:proofErr w:type="gramEnd"/>
          </w:p>
          <w:p w14:paraId="3D64E65F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62E69151" w14:textId="0A69F7D5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Вычисление</w:t>
            </w:r>
            <w:r>
              <w:t xml:space="preserve"> </w:t>
            </w:r>
            <w:proofErr w:type="spellStart"/>
            <w:r w:rsidRPr="002528EC">
              <w:t>res_next</w:t>
            </w:r>
            <w:proofErr w:type="spellEnd"/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основе</w:t>
            </w:r>
            <w:r>
              <w:t xml:space="preserve"> </w:t>
            </w:r>
            <w:r w:rsidRPr="002528EC">
              <w:t>cop_3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операндов</w:t>
            </w:r>
            <w:r>
              <w:t xml:space="preserve"> </w:t>
            </w:r>
            <w:r w:rsidRPr="002528EC">
              <w:t>opA_2/opB_2:</w:t>
            </w:r>
          </w:p>
          <w:p w14:paraId="4261C337" w14:textId="37DFC12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LTM,</w:t>
            </w:r>
            <w:r>
              <w:t xml:space="preserve"> </w:t>
            </w:r>
            <w:r w:rsidRPr="002528EC">
              <w:t>RTR,</w:t>
            </w:r>
            <w:r>
              <w:t xml:space="preserve"> </w:t>
            </w:r>
            <w:r w:rsidRPr="002528EC">
              <w:t>MTRK,</w:t>
            </w:r>
            <w:r>
              <w:t xml:space="preserve"> </w:t>
            </w:r>
            <w:r w:rsidRPr="002528EC">
              <w:t>RTMK,</w:t>
            </w:r>
            <w:r>
              <w:t xml:space="preserve"> </w:t>
            </w:r>
            <w:r w:rsidRPr="002528EC">
              <w:t>JUMP</w:t>
            </w:r>
            <w:r>
              <w:t xml:space="preserve"> </w:t>
            </w:r>
            <w:r w:rsidRPr="002528EC">
              <w:t>результат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opA_2</w:t>
            </w:r>
            <w:r>
              <w:t xml:space="preserve"> </w:t>
            </w:r>
            <w:r w:rsidRPr="002528EC">
              <w:t>(</w:t>
            </w:r>
            <w:proofErr w:type="gramStart"/>
            <w:r w:rsidRPr="002528EC">
              <w:t>например</w:t>
            </w:r>
            <w:proofErr w:type="gramEnd"/>
            <w:r>
              <w:t xml:space="preserve"> </w:t>
            </w:r>
            <w:r w:rsidRPr="002528EC">
              <w:t>LTM</w:t>
            </w:r>
            <w:r>
              <w:t xml:space="preserve"> </w:t>
            </w:r>
            <w:r w:rsidRPr="002528EC">
              <w:t>загружает</w:t>
            </w:r>
            <w:r>
              <w:t xml:space="preserve"> </w:t>
            </w:r>
            <w:proofErr w:type="spellStart"/>
            <w:r w:rsidRPr="002528EC">
              <w:t>literal</w:t>
            </w:r>
            <w:proofErr w:type="spellEnd"/>
            <w:r w:rsidRPr="002528EC">
              <w:t>/</w:t>
            </w:r>
            <w:proofErr w:type="spellStart"/>
            <w:r w:rsidRPr="002528EC">
              <w:t>opA</w:t>
            </w:r>
            <w:proofErr w:type="spellEnd"/>
            <w:r w:rsidRPr="002528EC">
              <w:t>,</w:t>
            </w:r>
            <w:r>
              <w:t xml:space="preserve"> </w:t>
            </w:r>
            <w:r w:rsidRPr="002528EC">
              <w:t>RTR</w:t>
            </w:r>
            <w:r>
              <w:t xml:space="preserve"> </w:t>
            </w:r>
            <w:r w:rsidRPr="002528EC">
              <w:t>считывает</w:t>
            </w:r>
            <w:r>
              <w:t xml:space="preserve"> </w:t>
            </w:r>
            <w:r w:rsidRPr="002528EC">
              <w:t>регистр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proofErr w:type="gramStart"/>
            <w:r w:rsidRPr="002528EC">
              <w:t>т.д.</w:t>
            </w:r>
            <w:proofErr w:type="gramEnd"/>
            <w:r w:rsidRPr="002528EC">
              <w:t>)</w:t>
            </w:r>
          </w:p>
          <w:p w14:paraId="3B8AF94F" w14:textId="5B28383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MTR</w:t>
            </w:r>
            <w:r>
              <w:t xml:space="preserve"> </w:t>
            </w:r>
            <w:r w:rsidRPr="002528EC">
              <w:t>результат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opB_2</w:t>
            </w:r>
            <w:r>
              <w:t xml:space="preserve"> </w:t>
            </w:r>
            <w:r w:rsidRPr="002528EC">
              <w:t>(MTR</w:t>
            </w:r>
            <w:r>
              <w:t xml:space="preserve"> </w:t>
            </w:r>
            <w:r w:rsidRPr="002528EC">
              <w:t>читает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памяти</w:t>
            </w:r>
            <w:r>
              <w:t xml:space="preserve"> </w:t>
            </w:r>
            <w:r w:rsidRPr="002528EC">
              <w:t>-&gt;</w:t>
            </w:r>
            <w:r>
              <w:t xml:space="preserve"> </w:t>
            </w:r>
            <w:r w:rsidRPr="002528EC">
              <w:t>результат</w:t>
            </w:r>
            <w:r>
              <w:t xml:space="preserve"> </w:t>
            </w:r>
            <w:r w:rsidRPr="002528EC">
              <w:t>opB_2)</w:t>
            </w:r>
          </w:p>
          <w:p w14:paraId="5D8B2DDB" w14:textId="5FFF51E2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SUB,</w:t>
            </w:r>
            <w:r>
              <w:t xml:space="preserve"> </w:t>
            </w:r>
            <w:r w:rsidRPr="002528EC">
              <w:t>SUM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арифметические</w:t>
            </w:r>
            <w:r>
              <w:t xml:space="preserve"> </w:t>
            </w:r>
            <w:r w:rsidRPr="002528EC">
              <w:t>операции</w:t>
            </w:r>
          </w:p>
          <w:p w14:paraId="3F6B0273" w14:textId="72608E10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JUMP_LESS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сравнение</w:t>
            </w:r>
            <w:r>
              <w:t xml:space="preserve"> </w:t>
            </w:r>
            <w:r w:rsidRPr="002528EC">
              <w:t>(результат</w:t>
            </w:r>
            <w:r>
              <w:t xml:space="preserve"> </w:t>
            </w:r>
            <w:r w:rsidRPr="002528EC">
              <w:t>логического</w:t>
            </w:r>
            <w:r>
              <w:t xml:space="preserve"> </w:t>
            </w:r>
            <w:r w:rsidRPr="002528EC">
              <w:t>значения,</w:t>
            </w:r>
            <w:r>
              <w:t xml:space="preserve"> </w:t>
            </w:r>
            <w:r w:rsidRPr="002528EC">
              <w:t>1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opA_2</w:t>
            </w:r>
            <w:r>
              <w:t xml:space="preserve"> </w:t>
            </w:r>
            <w:proofErr w:type="gramStart"/>
            <w:r w:rsidRPr="002528EC">
              <w:t>&lt;</w:t>
            </w:r>
            <w:r>
              <w:t xml:space="preserve"> </w:t>
            </w:r>
            <w:r w:rsidRPr="002528EC">
              <w:t>opB</w:t>
            </w:r>
            <w:proofErr w:type="gramEnd"/>
            <w:r w:rsidRPr="002528EC">
              <w:t>_2,</w:t>
            </w:r>
            <w:r>
              <w:t xml:space="preserve"> </w:t>
            </w:r>
            <w:r w:rsidRPr="002528EC">
              <w:t>иначе</w:t>
            </w:r>
            <w:r>
              <w:t xml:space="preserve"> </w:t>
            </w:r>
            <w:r w:rsidRPr="002528EC">
              <w:t>0)</w:t>
            </w:r>
          </w:p>
          <w:p w14:paraId="0749D218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360D8DCE" w14:textId="6DD73EF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case(cop_3)</w:t>
            </w:r>
          </w:p>
          <w:p w14:paraId="4105DC52" w14:textId="70F5923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LTM,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RTMK,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JUMP: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res_next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18E21061" w14:textId="538A3F6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MTR:</w:t>
            </w:r>
            <w:r w:rsidRPr="002528EC"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res_next</w:t>
            </w:r>
            <w:proofErr w:type="spell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339B23DE" w14:textId="0549BE58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SUB:</w:t>
            </w:r>
            <w:r w:rsidRPr="002528EC"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res_next</w:t>
            </w:r>
            <w:proofErr w:type="spell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opA_2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61BBD230" w14:textId="5FD2DD4E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JUMP_LESS:</w:t>
            </w:r>
            <w:r w:rsidRPr="002528EC"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res_next</w:t>
            </w:r>
            <w:proofErr w:type="spell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opA_2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7D7B73C5" w14:textId="353A0D65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SUM:</w:t>
            </w:r>
            <w:r w:rsidRPr="002528EC"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res_next</w:t>
            </w:r>
            <w:proofErr w:type="spell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opA_2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+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041541D5" w14:textId="3BB72A54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default:</w:t>
            </w:r>
            <w:r w:rsidRPr="002528EC"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res_next</w:t>
            </w:r>
            <w:proofErr w:type="spell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res;</w:t>
            </w:r>
            <w:proofErr w:type="gramEnd"/>
          </w:p>
          <w:p w14:paraId="3E8B4632" w14:textId="616DF9E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0010C063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1DB14FBD" w14:textId="606C1BB8" w:rsidR="002528EC" w:rsidRPr="002528EC" w:rsidRDefault="002528EC" w:rsidP="002528EC">
            <w:pPr>
              <w:pStyle w:val="af4"/>
            </w:pPr>
            <w:r w:rsidRPr="002528EC">
              <w:rPr>
                <w:lang w:val="en-US"/>
              </w:rPr>
              <w:t>//</w:t>
            </w:r>
            <w:r w:rsidRPr="002528EC">
              <w:rPr>
                <w:lang w:val="en-US"/>
              </w:rPr>
              <w:t xml:space="preserve"> </w:t>
            </w:r>
            <w:r w:rsidRPr="002528EC">
              <w:t>Обновление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opB_3:</w:t>
            </w:r>
            <w:r w:rsidRPr="002528EC">
              <w:rPr>
                <w:lang w:val="en-US"/>
              </w:rPr>
              <w:t xml:space="preserve"> </w:t>
            </w:r>
            <w:r w:rsidRPr="002528EC">
              <w:t>перенос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opB_2</w:t>
            </w:r>
            <w:r w:rsidRPr="002528EC">
              <w:rPr>
                <w:lang w:val="en-US"/>
              </w:rPr>
              <w:t xml:space="preserve"> </w:t>
            </w:r>
            <w:r w:rsidRPr="002528EC">
              <w:t>в</w:t>
            </w:r>
            <w:r w:rsidRPr="002528EC">
              <w:rPr>
                <w:lang w:val="en-US"/>
              </w:rPr>
              <w:t xml:space="preserve"> </w:t>
            </w:r>
            <w:r w:rsidRPr="002528EC">
              <w:t>стадию</w:t>
            </w:r>
            <w:r w:rsidRPr="002528EC">
              <w:rPr>
                <w:lang w:val="en-US"/>
              </w:rPr>
              <w:t xml:space="preserve"> </w:t>
            </w:r>
            <w:r w:rsidRPr="002528EC">
              <w:t>WB</w:t>
            </w:r>
            <w:r>
              <w:t xml:space="preserve"> </w:t>
            </w:r>
            <w:r w:rsidRPr="002528EC">
              <w:t>(нужен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инструкций</w:t>
            </w:r>
            <w:r>
              <w:t xml:space="preserve"> </w:t>
            </w:r>
            <w:r w:rsidRPr="002528EC">
              <w:t>типа</w:t>
            </w:r>
            <w:r>
              <w:t xml:space="preserve"> </w:t>
            </w:r>
            <w:r w:rsidRPr="002528EC">
              <w:t>RTMK/MTRK)</w:t>
            </w:r>
          </w:p>
          <w:p w14:paraId="364CBADD" w14:textId="232FD46E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 w:rsidRPr="002528EC"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38A9700D" w14:textId="59FEF812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(reset)</w:t>
            </w:r>
          </w:p>
          <w:p w14:paraId="573C6C4D" w14:textId="0687AFBE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opB_3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4413AE0C" w14:textId="228A500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else</w:t>
            </w:r>
          </w:p>
          <w:p w14:paraId="4208E7AA" w14:textId="6C60E55A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opB_3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opB_3_</w:t>
            </w:r>
            <w:proofErr w:type="gramStart"/>
            <w:r w:rsidRPr="002528EC">
              <w:rPr>
                <w:lang w:val="en-US"/>
              </w:rPr>
              <w:t>next;</w:t>
            </w:r>
            <w:proofErr w:type="gramEnd"/>
          </w:p>
          <w:p w14:paraId="6AAC2E69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6A7D6130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67064F9E" w14:textId="1896E718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opB_3_next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</w:t>
            </w:r>
            <w:proofErr w:type="gramStart"/>
            <w:r w:rsidRPr="002528EC">
              <w:rPr>
                <w:lang w:val="en-US"/>
              </w:rPr>
              <w:t>2;</w:t>
            </w:r>
            <w:proofErr w:type="gramEnd"/>
          </w:p>
          <w:p w14:paraId="782950CA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640D40E7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//----------------</w:t>
            </w:r>
          </w:p>
          <w:p w14:paraId="6B7FD0EE" w14:textId="5F575CC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 w:rsidRPr="002528EC"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WriteBack</w:t>
            </w:r>
            <w:proofErr w:type="spell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(WB)</w:t>
            </w:r>
            <w:r w:rsidRPr="002528EC">
              <w:rPr>
                <w:lang w:val="en-US"/>
              </w:rPr>
              <w:t xml:space="preserve"> </w:t>
            </w:r>
            <w:r w:rsidRPr="002528EC">
              <w:t>и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write</w:t>
            </w:r>
          </w:p>
          <w:p w14:paraId="217F33B2" w14:textId="77777777" w:rsidR="002528EC" w:rsidRPr="002528EC" w:rsidRDefault="002528EC" w:rsidP="002528EC">
            <w:pPr>
              <w:pStyle w:val="af4"/>
            </w:pPr>
            <w:r w:rsidRPr="002528EC">
              <w:t>//----------------</w:t>
            </w:r>
          </w:p>
          <w:p w14:paraId="27EF099C" w14:textId="0858B00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Распаковка</w:t>
            </w:r>
            <w:r>
              <w:t xml:space="preserve"> </w:t>
            </w:r>
            <w:r w:rsidRPr="002528EC">
              <w:t>полей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cmd_reg_3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WB</w:t>
            </w:r>
          </w:p>
          <w:p w14:paraId="18506643" w14:textId="2010CD64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[COP_SIZE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cop_4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cmd_reg_3[CMD_SIZE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5F6FE1D8" w14:textId="3144AA4C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[DATA_MEM_ADR_SIZE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adr_m_1_4</w:t>
            </w:r>
            <w:r w:rsidRPr="002528EC"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cmd_reg_3[DATA_MEM_ADR_SIZE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6237FC93" w14:textId="432CED74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[PROG_ADR_SIZE</w:t>
            </w:r>
            <w:r w:rsidRPr="002528EC">
              <w:rPr>
                <w:lang w:val="en-US"/>
              </w:rPr>
              <w:t xml:space="preserve">    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adr_to_jmp_4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cmd_reg_3[PROG_ADR_SIZE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18E17CD4" w14:textId="6E848847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[RF_ADR_SIZE</w:t>
            </w:r>
            <w:r w:rsidRPr="002528EC"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adr_r_1_4</w:t>
            </w:r>
            <w:r w:rsidRPr="002528EC"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cmd_reg_3[CMD_SIZE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 w:rsidRPr="002528EC">
              <w:rPr>
                <w:lang w:val="en-US"/>
              </w:rPr>
              <w:t xml:space="preserve">               </w:t>
            </w:r>
            <w:r w:rsidRPr="002528EC">
              <w:rPr>
                <w:lang w:val="en-US"/>
              </w:rPr>
              <w:t>-: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1D7E9A4C" w14:textId="41BFF475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wire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[RF_ADR_SIZE</w:t>
            </w:r>
            <w:r w:rsidRPr="002528EC">
              <w:rPr>
                <w:lang w:val="en-US"/>
              </w:rPr>
              <w:t xml:space="preserve">      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adr_r_3_4</w:t>
            </w:r>
            <w:r w:rsidRPr="002528EC"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cmd_reg_3[CMD_SIZE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COP_SIZE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2*RF_ADR_SIZE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-: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RF_ADR_SIZE</w:t>
            </w:r>
            <w:proofErr w:type="gramStart"/>
            <w:r w:rsidRPr="002528EC">
              <w:rPr>
                <w:lang w:val="en-US"/>
              </w:rPr>
              <w:t>];</w:t>
            </w:r>
            <w:proofErr w:type="gramEnd"/>
          </w:p>
          <w:p w14:paraId="1CF221D0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1007F7FD" w14:textId="3BB1D480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Сигналы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proofErr w:type="spellStart"/>
            <w:r w:rsidRPr="002528EC">
              <w:t>форвардинга</w:t>
            </w:r>
            <w:proofErr w:type="spellEnd"/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предыдущие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записи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память/регистр-файл:</w:t>
            </w:r>
          </w:p>
          <w:p w14:paraId="1CC16D12" w14:textId="33235EDD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reg</w:t>
            </w:r>
            <w:r w:rsidRPr="002528EC">
              <w:rPr>
                <w:lang w:val="en-US"/>
              </w:rPr>
              <w:t xml:space="preserve">  </w:t>
            </w:r>
            <w:r w:rsidRPr="002528EC">
              <w:rPr>
                <w:lang w:val="en-US"/>
              </w:rPr>
              <w:t>[</w:t>
            </w:r>
            <w:proofErr w:type="gramEnd"/>
            <w:r w:rsidRPr="002528EC">
              <w:rPr>
                <w:lang w:val="en-US"/>
              </w:rPr>
              <w:t>WORD_SIZE</w:t>
            </w:r>
            <w:r w:rsidRPr="002528EC">
              <w:rPr>
                <w:lang w:val="en-US"/>
              </w:rPr>
              <w:t xml:space="preserve">        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 w:rsidRPr="002528EC"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data_mem_data</w:t>
            </w:r>
            <w:proofErr w:type="spell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 w:rsidRPr="002528EC">
              <w:rPr>
                <w:lang w:val="en-US"/>
              </w:rPr>
              <w:t xml:space="preserve"> </w:t>
            </w:r>
            <w:r w:rsidRPr="002528EC">
              <w:t>данные</w:t>
            </w:r>
            <w:r w:rsidRPr="002528EC">
              <w:rPr>
                <w:lang w:val="en-US"/>
              </w:rPr>
              <w:t xml:space="preserve"> </w:t>
            </w:r>
            <w:r w:rsidRPr="002528EC">
              <w:t>для</w:t>
            </w:r>
            <w:r w:rsidRPr="002528EC">
              <w:rPr>
                <w:lang w:val="en-US"/>
              </w:rPr>
              <w:t xml:space="preserve"> </w:t>
            </w:r>
            <w:r w:rsidRPr="002528EC">
              <w:t>записи</w:t>
            </w:r>
            <w:r w:rsidRPr="002528EC">
              <w:rPr>
                <w:lang w:val="en-US"/>
              </w:rPr>
              <w:t xml:space="preserve"> </w:t>
            </w:r>
            <w:r w:rsidRPr="002528EC">
              <w:t>в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MEM_DATA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</w:t>
            </w:r>
            <w:r w:rsidRPr="002528EC">
              <w:t>при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LTM/RTMK)</w:t>
            </w:r>
          </w:p>
          <w:p w14:paraId="4381FBF1" w14:textId="5F58614A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lastRenderedPageBreak/>
              <w:t>reg</w:t>
            </w:r>
            <w:r w:rsidRPr="002528EC">
              <w:rPr>
                <w:lang w:val="en-US"/>
              </w:rPr>
              <w:t xml:space="preserve">  </w:t>
            </w:r>
            <w:r w:rsidRPr="002528EC">
              <w:rPr>
                <w:lang w:val="en-US"/>
              </w:rPr>
              <w:t>[</w:t>
            </w:r>
            <w:proofErr w:type="gramEnd"/>
            <w:r w:rsidRPr="002528EC">
              <w:rPr>
                <w:lang w:val="en-US"/>
              </w:rPr>
              <w:t>DATA_MEM_ADR_SIZE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-</w:t>
            </w:r>
            <w:r w:rsidRPr="002528EC"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:</w:t>
            </w:r>
            <w:proofErr w:type="gram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0]</w:t>
            </w:r>
            <w:r w:rsidRPr="002528EC"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data_mem_adr</w:t>
            </w:r>
            <w:proofErr w:type="spellEnd"/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=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0;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//</w:t>
            </w:r>
            <w:r w:rsidRPr="002528EC">
              <w:rPr>
                <w:lang w:val="en-US"/>
              </w:rPr>
              <w:t xml:space="preserve"> </w:t>
            </w:r>
            <w:r w:rsidRPr="002528EC">
              <w:t>адрес</w:t>
            </w:r>
            <w:r w:rsidRPr="002528EC">
              <w:rPr>
                <w:lang w:val="en-US"/>
              </w:rPr>
              <w:t xml:space="preserve"> </w:t>
            </w:r>
            <w:r w:rsidRPr="002528EC">
              <w:t>для</w:t>
            </w:r>
            <w:r w:rsidRPr="002528EC">
              <w:rPr>
                <w:lang w:val="en-US"/>
              </w:rPr>
              <w:t xml:space="preserve"> </w:t>
            </w:r>
            <w:r w:rsidRPr="002528EC">
              <w:t>записи</w:t>
            </w:r>
            <w:r w:rsidRPr="002528EC">
              <w:rPr>
                <w:lang w:val="en-US"/>
              </w:rPr>
              <w:t xml:space="preserve"> </w:t>
            </w:r>
            <w:r w:rsidRPr="002528EC">
              <w:t>в</w:t>
            </w:r>
            <w:r w:rsidRPr="002528EC"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MEM_DATA</w:t>
            </w:r>
          </w:p>
          <w:p w14:paraId="6CAB336D" w14:textId="55EA4191" w:rsidR="002528EC" w:rsidRPr="002528EC" w:rsidRDefault="002528EC" w:rsidP="002528EC">
            <w:pPr>
              <w:pStyle w:val="af4"/>
            </w:pPr>
            <w:proofErr w:type="spellStart"/>
            <w:r w:rsidRPr="002528EC">
              <w:t>reg</w:t>
            </w:r>
            <w:proofErr w:type="spellEnd"/>
            <w:r>
              <w:t xml:space="preserve"> </w:t>
            </w:r>
            <w:proofErr w:type="spellStart"/>
            <w:r w:rsidRPr="002528EC">
              <w:t>data_mem_en</w:t>
            </w:r>
            <w:proofErr w:type="spellEnd"/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сигнал</w:t>
            </w:r>
            <w:r>
              <w:t xml:space="preserve"> </w:t>
            </w:r>
            <w:r w:rsidRPr="002528EC">
              <w:t>разрешения</w:t>
            </w:r>
            <w:r>
              <w:t xml:space="preserve"> </w:t>
            </w:r>
            <w:r w:rsidRPr="002528EC">
              <w:t>записи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MEM_DATA</w:t>
            </w:r>
          </w:p>
          <w:p w14:paraId="7EE0C57E" w14:textId="77777777" w:rsidR="002528EC" w:rsidRPr="002528EC" w:rsidRDefault="002528EC" w:rsidP="002528EC">
            <w:pPr>
              <w:pStyle w:val="af4"/>
            </w:pPr>
          </w:p>
          <w:p w14:paraId="10057E5E" w14:textId="5D2C23B7" w:rsidR="002528EC" w:rsidRPr="002528EC" w:rsidRDefault="002528EC" w:rsidP="002528EC">
            <w:pPr>
              <w:pStyle w:val="af4"/>
            </w:pPr>
            <w:proofErr w:type="spellStart"/>
            <w:r w:rsidRPr="002528EC">
              <w:t>reg</w:t>
            </w:r>
            <w:proofErr w:type="spellEnd"/>
            <w:r>
              <w:t xml:space="preserve"> </w:t>
            </w:r>
            <w:r w:rsidRPr="002528EC">
              <w:t>[WORD_SIZE</w:t>
            </w:r>
            <w:r>
              <w:t xml:space="preserve">         </w:t>
            </w:r>
            <w:r w:rsidRPr="002528EC">
              <w:t>-</w:t>
            </w:r>
            <w:r>
              <w:t xml:space="preserve"> </w:t>
            </w:r>
            <w:proofErr w:type="gramStart"/>
            <w:r w:rsidRPr="002528EC">
              <w:t>1</w:t>
            </w:r>
            <w:r>
              <w:t xml:space="preserve"> </w:t>
            </w:r>
            <w:r w:rsidRPr="002528EC">
              <w:t>:</w:t>
            </w:r>
            <w:proofErr w:type="gramEnd"/>
            <w:r>
              <w:t xml:space="preserve"> </w:t>
            </w:r>
            <w:r w:rsidRPr="002528EC">
              <w:t>0]</w:t>
            </w:r>
            <w:r>
              <w:t xml:space="preserve"> </w:t>
            </w:r>
            <w:proofErr w:type="spellStart"/>
            <w:r w:rsidRPr="002528EC">
              <w:t>RF_data</w:t>
            </w:r>
            <w:proofErr w:type="spellEnd"/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данные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записи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RF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форвардятся</w:t>
            </w:r>
            <w:proofErr w:type="spellEnd"/>
            <w:r>
              <w:t xml:space="preserve"> </w:t>
            </w:r>
            <w:r w:rsidRPr="002528EC">
              <w:t>на</w:t>
            </w:r>
            <w:r>
              <w:t xml:space="preserve"> </w:t>
            </w:r>
            <w:r w:rsidRPr="002528EC">
              <w:t>стадии</w:t>
            </w:r>
            <w:r>
              <w:t xml:space="preserve"> </w:t>
            </w:r>
            <w:r w:rsidRPr="002528EC">
              <w:t>декодирования)</w:t>
            </w:r>
          </w:p>
          <w:p w14:paraId="3DCD9EE9" w14:textId="00459ED8" w:rsidR="002528EC" w:rsidRPr="002528EC" w:rsidRDefault="002528EC" w:rsidP="002528EC">
            <w:pPr>
              <w:pStyle w:val="af4"/>
            </w:pPr>
            <w:proofErr w:type="spellStart"/>
            <w:r w:rsidRPr="002528EC">
              <w:t>reg</w:t>
            </w:r>
            <w:proofErr w:type="spellEnd"/>
            <w:r>
              <w:t xml:space="preserve"> </w:t>
            </w:r>
            <w:r w:rsidRPr="002528EC">
              <w:t>[RF_ADR_SIZE</w:t>
            </w:r>
            <w:r>
              <w:t xml:space="preserve">       </w:t>
            </w:r>
            <w:r w:rsidRPr="002528EC">
              <w:t>-</w:t>
            </w:r>
            <w:r>
              <w:t xml:space="preserve"> </w:t>
            </w:r>
            <w:proofErr w:type="gramStart"/>
            <w:r w:rsidRPr="002528EC">
              <w:t>1</w:t>
            </w:r>
            <w:r>
              <w:t xml:space="preserve"> </w:t>
            </w:r>
            <w:r w:rsidRPr="002528EC">
              <w:t>:</w:t>
            </w:r>
            <w:proofErr w:type="gramEnd"/>
            <w:r>
              <w:t xml:space="preserve"> </w:t>
            </w:r>
            <w:r w:rsidRPr="002528EC">
              <w:t>0]</w:t>
            </w:r>
            <w:r>
              <w:t xml:space="preserve"> </w:t>
            </w:r>
            <w:proofErr w:type="spellStart"/>
            <w:r w:rsidRPr="002528EC">
              <w:t>RF_adr</w:t>
            </w:r>
            <w:proofErr w:type="spellEnd"/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RF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записи</w:t>
            </w:r>
          </w:p>
          <w:p w14:paraId="1456246B" w14:textId="4C3688DB" w:rsidR="002528EC" w:rsidRPr="002528EC" w:rsidRDefault="002528EC" w:rsidP="002528EC">
            <w:pPr>
              <w:pStyle w:val="af4"/>
            </w:pPr>
            <w:proofErr w:type="spellStart"/>
            <w:r w:rsidRPr="002528EC">
              <w:t>reg</w:t>
            </w:r>
            <w:proofErr w:type="spellEnd"/>
            <w:r>
              <w:t xml:space="preserve"> </w:t>
            </w:r>
            <w:proofErr w:type="spellStart"/>
            <w:r w:rsidRPr="002528EC">
              <w:t>RF_en</w:t>
            </w:r>
            <w:proofErr w:type="spellEnd"/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0;</w:t>
            </w:r>
            <w:r>
              <w:t xml:space="preserve"> </w:t>
            </w:r>
            <w:r w:rsidRPr="002528EC">
              <w:t>//</w:t>
            </w:r>
            <w:r>
              <w:t xml:space="preserve"> </w:t>
            </w:r>
            <w:r w:rsidRPr="002528EC">
              <w:t>разрешение</w:t>
            </w:r>
            <w:r>
              <w:t xml:space="preserve"> </w:t>
            </w:r>
            <w:r w:rsidRPr="002528EC">
              <w:t>записи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RF</w:t>
            </w:r>
          </w:p>
          <w:p w14:paraId="47BFD332" w14:textId="77777777" w:rsidR="002528EC" w:rsidRPr="002528EC" w:rsidRDefault="002528EC" w:rsidP="002528EC">
            <w:pPr>
              <w:pStyle w:val="af4"/>
            </w:pPr>
          </w:p>
          <w:p w14:paraId="2515F317" w14:textId="34384426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Генерация</w:t>
            </w:r>
            <w:r>
              <w:t xml:space="preserve"> </w:t>
            </w:r>
            <w:r w:rsidRPr="002528EC">
              <w:t>данных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записи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память</w:t>
            </w:r>
            <w:r>
              <w:t xml:space="preserve"> </w:t>
            </w:r>
            <w:r w:rsidRPr="002528EC">
              <w:t>(</w:t>
            </w:r>
            <w:proofErr w:type="spellStart"/>
            <w:r w:rsidRPr="002528EC">
              <w:t>data_mem_data</w:t>
            </w:r>
            <w:proofErr w:type="spellEnd"/>
            <w:r w:rsidRPr="002528EC">
              <w:t>):</w:t>
            </w:r>
          </w:p>
          <w:p w14:paraId="561B8F99" w14:textId="2AC9216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cop_4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LTM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записываем</w:t>
            </w:r>
            <w:r>
              <w:t xml:space="preserve"> </w:t>
            </w:r>
            <w:proofErr w:type="spellStart"/>
            <w:r w:rsidRPr="002528EC">
              <w:t>res</w:t>
            </w:r>
            <w:proofErr w:type="spellEnd"/>
            <w:r>
              <w:t xml:space="preserve"> </w:t>
            </w:r>
            <w:r w:rsidRPr="002528EC">
              <w:t>(обычно</w:t>
            </w:r>
            <w:r>
              <w:t xml:space="preserve"> </w:t>
            </w:r>
            <w:r w:rsidRPr="002528EC">
              <w:t>LTM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proofErr w:type="spellStart"/>
            <w:r w:rsidRPr="002528EC">
              <w:t>write</w:t>
            </w:r>
            <w:proofErr w:type="spellEnd"/>
            <w:r>
              <w:t xml:space="preserve"> </w:t>
            </w:r>
            <w:proofErr w:type="spellStart"/>
            <w:r w:rsidRPr="002528EC">
              <w:t>to</w:t>
            </w:r>
            <w:proofErr w:type="spellEnd"/>
            <w:r>
              <w:t xml:space="preserve"> </w:t>
            </w:r>
            <w:r w:rsidRPr="002528EC">
              <w:t>MEM?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здесь</w:t>
            </w:r>
            <w:r>
              <w:t xml:space="preserve"> </w:t>
            </w:r>
            <w:r w:rsidRPr="002528EC">
              <w:t>логика:</w:t>
            </w:r>
            <w:r>
              <w:t xml:space="preserve"> </w:t>
            </w:r>
            <w:r w:rsidRPr="002528EC">
              <w:t>LTM</w:t>
            </w:r>
            <w:r>
              <w:t xml:space="preserve"> </w:t>
            </w:r>
            <w:r w:rsidRPr="002528EC">
              <w:t>помечена</w:t>
            </w:r>
            <w:r>
              <w:t xml:space="preserve"> </w:t>
            </w:r>
            <w:r w:rsidRPr="002528EC">
              <w:t>как</w:t>
            </w:r>
            <w:r>
              <w:t xml:space="preserve"> </w:t>
            </w:r>
            <w:r w:rsidRPr="002528EC">
              <w:t>запись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память)</w:t>
            </w:r>
          </w:p>
          <w:p w14:paraId="7A60BD0A" w14:textId="10CF69F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r w:rsidRPr="002528EC">
              <w:t>cop_4</w:t>
            </w:r>
            <w:r>
              <w:t xml:space="preserve"> </w:t>
            </w:r>
            <w:r w:rsidRPr="002528EC">
              <w:t>==</w:t>
            </w:r>
            <w:r>
              <w:t xml:space="preserve"> </w:t>
            </w:r>
            <w:r w:rsidRPr="002528EC">
              <w:t>RTMK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записываем</w:t>
            </w:r>
            <w:r>
              <w:t xml:space="preserve"> </w:t>
            </w:r>
            <w:r w:rsidRPr="002528EC">
              <w:t>opB_3</w:t>
            </w:r>
            <w:r>
              <w:t xml:space="preserve"> </w:t>
            </w:r>
            <w:r w:rsidRPr="002528EC">
              <w:t>(RTMK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возможно</w:t>
            </w:r>
            <w:r>
              <w:t xml:space="preserve"> </w:t>
            </w:r>
            <w:r w:rsidRPr="002528EC">
              <w:t>запись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память</w:t>
            </w:r>
            <w:r>
              <w:t xml:space="preserve"> </w:t>
            </w:r>
            <w:r w:rsidRPr="002528EC">
              <w:t>с</w:t>
            </w:r>
            <w:r>
              <w:t xml:space="preserve"> </w:t>
            </w:r>
            <w:r w:rsidRPr="002528EC">
              <w:t>данными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r w:rsidRPr="002528EC">
              <w:t>opB_3)</w:t>
            </w:r>
          </w:p>
          <w:p w14:paraId="6C412E61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1B9D21EC" w14:textId="0F10B7A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case(cop_4)</w:t>
            </w:r>
          </w:p>
          <w:p w14:paraId="762B16C0" w14:textId="4315182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LTM: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data_mem_data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res;</w:t>
            </w:r>
            <w:proofErr w:type="gramEnd"/>
          </w:p>
          <w:p w14:paraId="6E14B08B" w14:textId="3A5DB003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RTMK: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data_mem_data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</w:t>
            </w:r>
            <w:proofErr w:type="gramStart"/>
            <w:r w:rsidRPr="002528EC">
              <w:rPr>
                <w:lang w:val="en-US"/>
              </w:rPr>
              <w:t>3;</w:t>
            </w:r>
            <w:proofErr w:type="gramEnd"/>
          </w:p>
          <w:p w14:paraId="2AC5BACF" w14:textId="7AFDD85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default: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data_mem_data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7E9C69D7" w14:textId="2C02F7F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51956AB8" w14:textId="77FDD400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Генерация</w:t>
            </w:r>
            <w:r>
              <w:rPr>
                <w:lang w:val="en-US"/>
              </w:rPr>
              <w:t xml:space="preserve"> </w:t>
            </w:r>
            <w:r w:rsidRPr="002528EC">
              <w:t>адреса</w:t>
            </w:r>
            <w:r>
              <w:rPr>
                <w:lang w:val="en-US"/>
              </w:rPr>
              <w:t xml:space="preserve"> </w:t>
            </w:r>
            <w:r w:rsidRPr="002528EC">
              <w:t>для</w:t>
            </w:r>
            <w:r>
              <w:rPr>
                <w:lang w:val="en-US"/>
              </w:rPr>
              <w:t xml:space="preserve"> </w:t>
            </w:r>
            <w:r w:rsidRPr="002528EC">
              <w:t>записи</w:t>
            </w:r>
            <w:r>
              <w:rPr>
                <w:lang w:val="en-US"/>
              </w:rPr>
              <w:t xml:space="preserve"> </w:t>
            </w:r>
            <w:r w:rsidRPr="002528EC">
              <w:t>в</w:t>
            </w:r>
            <w:r>
              <w:rPr>
                <w:lang w:val="en-US"/>
              </w:rPr>
              <w:t xml:space="preserve"> </w:t>
            </w:r>
            <w:r w:rsidRPr="002528EC">
              <w:t>память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(</w:t>
            </w:r>
            <w:proofErr w:type="spellStart"/>
            <w:r w:rsidRPr="002528EC">
              <w:rPr>
                <w:lang w:val="en-US"/>
              </w:rPr>
              <w:t>data_mem_adr</w:t>
            </w:r>
            <w:proofErr w:type="spellEnd"/>
            <w:r w:rsidRPr="002528EC">
              <w:rPr>
                <w:lang w:val="en-US"/>
              </w:rPr>
              <w:t>):</w:t>
            </w:r>
          </w:p>
          <w:p w14:paraId="6C2BFA5F" w14:textId="6ECD7318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LTM</w:t>
            </w:r>
            <w:r>
              <w:t xml:space="preserve"> </w:t>
            </w:r>
            <w:r w:rsidRPr="002528EC">
              <w:t>используем</w:t>
            </w:r>
            <w:r>
              <w:t xml:space="preserve"> </w:t>
            </w:r>
            <w:r w:rsidRPr="002528EC">
              <w:t>поле</w:t>
            </w:r>
            <w:r>
              <w:t xml:space="preserve"> </w:t>
            </w:r>
            <w:r w:rsidRPr="002528EC">
              <w:t>adr_m_1_4</w:t>
            </w:r>
          </w:p>
          <w:p w14:paraId="6E30ED12" w14:textId="2A59D88C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RTMK</w:t>
            </w:r>
            <w:r>
              <w:t xml:space="preserve"> </w:t>
            </w:r>
            <w:r w:rsidRPr="002528EC">
              <w:t>используем</w:t>
            </w:r>
            <w:r>
              <w:t xml:space="preserve"> </w:t>
            </w:r>
            <w:proofErr w:type="spellStart"/>
            <w:r w:rsidRPr="002528EC">
              <w:t>res</w:t>
            </w:r>
            <w:proofErr w:type="spellEnd"/>
            <w:r>
              <w:t xml:space="preserve"> </w:t>
            </w:r>
            <w:r w:rsidRPr="002528EC">
              <w:t>(</w:t>
            </w:r>
            <w:proofErr w:type="gramStart"/>
            <w:r w:rsidRPr="002528EC">
              <w:t>возможно</w:t>
            </w:r>
            <w:proofErr w:type="gramEnd"/>
            <w:r>
              <w:t xml:space="preserve"> </w:t>
            </w:r>
            <w:proofErr w:type="spellStart"/>
            <w:r w:rsidRPr="002528EC">
              <w:t>резульат</w:t>
            </w:r>
            <w:proofErr w:type="spellEnd"/>
            <w:r>
              <w:t xml:space="preserve"> </w:t>
            </w:r>
            <w:r w:rsidRPr="002528EC">
              <w:t>вычисления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адрес)</w:t>
            </w:r>
          </w:p>
          <w:p w14:paraId="6603AE5E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36453C78" w14:textId="0C8842A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case(cop_4)</w:t>
            </w:r>
          </w:p>
          <w:p w14:paraId="192D85C9" w14:textId="403A468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LTM: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data_mem_adr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adr_m_1_</w:t>
            </w:r>
            <w:proofErr w:type="gramStart"/>
            <w:r w:rsidRPr="002528EC">
              <w:rPr>
                <w:lang w:val="en-US"/>
              </w:rPr>
              <w:t>4;</w:t>
            </w:r>
            <w:proofErr w:type="gramEnd"/>
          </w:p>
          <w:p w14:paraId="027240B9" w14:textId="2932E96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RTMK: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data_mem_adr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res;</w:t>
            </w:r>
            <w:proofErr w:type="gramEnd"/>
          </w:p>
          <w:p w14:paraId="74299E5E" w14:textId="0780BF0E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proofErr w:type="spellStart"/>
            <w:r w:rsidRPr="002528EC">
              <w:t>default</w:t>
            </w:r>
            <w:proofErr w:type="spellEnd"/>
            <w:r w:rsidRPr="002528EC">
              <w:t>:</w:t>
            </w:r>
            <w:r>
              <w:t xml:space="preserve"> </w:t>
            </w:r>
            <w:proofErr w:type="spellStart"/>
            <w:r w:rsidRPr="002528EC">
              <w:t>data_mem_adr</w:t>
            </w:r>
            <w:proofErr w:type="spellEnd"/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</w:p>
          <w:p w14:paraId="7BAD7FF2" w14:textId="003C2D11" w:rsidR="002528EC" w:rsidRPr="002528EC" w:rsidRDefault="002528EC" w:rsidP="002528EC">
            <w:pPr>
              <w:pStyle w:val="af4"/>
            </w:pPr>
            <w:r>
              <w:t xml:space="preserve">    </w:t>
            </w:r>
            <w:proofErr w:type="spellStart"/>
            <w:r w:rsidRPr="002528EC">
              <w:t>endcase</w:t>
            </w:r>
            <w:proofErr w:type="spellEnd"/>
          </w:p>
          <w:p w14:paraId="4A126B2A" w14:textId="1205F561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Генерация</w:t>
            </w:r>
            <w:r>
              <w:t xml:space="preserve"> </w:t>
            </w:r>
            <w:r w:rsidRPr="002528EC">
              <w:t>разрешения</w:t>
            </w:r>
            <w:r>
              <w:t xml:space="preserve"> </w:t>
            </w:r>
            <w:r w:rsidRPr="002528EC">
              <w:t>записи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память:</w:t>
            </w:r>
            <w:r>
              <w:t xml:space="preserve"> </w:t>
            </w:r>
            <w:r w:rsidRPr="002528EC">
              <w:t>LTM</w:t>
            </w:r>
            <w:r>
              <w:t xml:space="preserve"> </w:t>
            </w:r>
            <w:r w:rsidRPr="002528EC">
              <w:t>и</w:t>
            </w:r>
            <w:r>
              <w:t xml:space="preserve"> </w:t>
            </w:r>
            <w:r w:rsidRPr="002528EC">
              <w:t>RTMK</w:t>
            </w:r>
            <w:r>
              <w:t xml:space="preserve"> </w:t>
            </w:r>
            <w:r w:rsidRPr="002528EC">
              <w:t>активируют</w:t>
            </w:r>
            <w:r>
              <w:t xml:space="preserve"> </w:t>
            </w:r>
            <w:r w:rsidRPr="002528EC">
              <w:t>запись</w:t>
            </w:r>
          </w:p>
          <w:p w14:paraId="3FA5F4A9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5CA7DF65" w14:textId="3058518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case(cop_4)</w:t>
            </w:r>
          </w:p>
          <w:p w14:paraId="2F320407" w14:textId="43C2A7F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LTM,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RTMK: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data_mem_en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</w:p>
          <w:p w14:paraId="2CD14E52" w14:textId="08D8178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default: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data_mem_en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74B66818" w14:textId="5F9AE3F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Pr="002528EC">
              <w:rPr>
                <w:lang w:val="en-US"/>
              </w:rPr>
              <w:t>endcase</w:t>
            </w:r>
            <w:proofErr w:type="spellEnd"/>
          </w:p>
          <w:p w14:paraId="14C4456D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48A81EDE" w14:textId="4380BAE8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//</w:t>
            </w:r>
            <w:r>
              <w:rPr>
                <w:lang w:val="en-US"/>
              </w:rPr>
              <w:t xml:space="preserve"> </w:t>
            </w:r>
            <w:r w:rsidRPr="002528EC">
              <w:t>По</w:t>
            </w:r>
            <w:r>
              <w:rPr>
                <w:lang w:val="en-US"/>
              </w:rPr>
              <w:t xml:space="preserve"> </w:t>
            </w:r>
            <w:r w:rsidRPr="002528EC">
              <w:t>фронту</w:t>
            </w:r>
            <w:r>
              <w:rPr>
                <w:lang w:val="en-US"/>
              </w:rPr>
              <w:t xml:space="preserve"> </w:t>
            </w:r>
            <w:r w:rsidRPr="002528EC">
              <w:t>тактового</w:t>
            </w:r>
            <w:r>
              <w:rPr>
                <w:lang w:val="en-US"/>
              </w:rPr>
              <w:t xml:space="preserve"> </w:t>
            </w:r>
            <w:r w:rsidRPr="002528EC">
              <w:t>сигнала</w:t>
            </w:r>
            <w:r w:rsidRPr="002528EC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r w:rsidRPr="002528EC">
              <w:t>фактическая</w:t>
            </w:r>
            <w:r>
              <w:rPr>
                <w:lang w:val="en-US"/>
              </w:rPr>
              <w:t xml:space="preserve"> </w:t>
            </w:r>
            <w:r w:rsidRPr="002528EC">
              <w:t>запись</w:t>
            </w:r>
            <w:r>
              <w:rPr>
                <w:lang w:val="en-US"/>
              </w:rPr>
              <w:t xml:space="preserve"> </w:t>
            </w:r>
            <w:r w:rsidRPr="002528EC">
              <w:t>в</w:t>
            </w:r>
            <w:r>
              <w:rPr>
                <w:lang w:val="en-US"/>
              </w:rPr>
              <w:t xml:space="preserve"> </w:t>
            </w:r>
            <w:r w:rsidRPr="002528EC">
              <w:t>память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MEM_DATA,</w:t>
            </w:r>
            <w:r>
              <w:rPr>
                <w:lang w:val="en-US"/>
              </w:rPr>
              <w:t xml:space="preserve"> </w:t>
            </w:r>
            <w:r w:rsidRPr="002528EC">
              <w:t>если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data_mem_en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t>активна</w:t>
            </w:r>
          </w:p>
          <w:p w14:paraId="74B5144B" w14:textId="5C866350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61D885CB" w14:textId="403A9920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if(</w:t>
            </w:r>
            <w:proofErr w:type="spellStart"/>
            <w:r w:rsidRPr="002528EC">
              <w:rPr>
                <w:lang w:val="en-US"/>
              </w:rPr>
              <w:t>data_mem_en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4A91A306" w14:textId="2926AB2C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MEM_</w:t>
            </w:r>
            <w:proofErr w:type="gramStart"/>
            <w:r w:rsidRPr="002528EC">
              <w:rPr>
                <w:lang w:val="en-US"/>
              </w:rPr>
              <w:t>DATA[</w:t>
            </w:r>
            <w:proofErr w:type="spellStart"/>
            <w:proofErr w:type="gramEnd"/>
            <w:r w:rsidRPr="002528EC">
              <w:rPr>
                <w:lang w:val="en-US"/>
              </w:rPr>
              <w:t>data_mem_adr</w:t>
            </w:r>
            <w:proofErr w:type="spellEnd"/>
            <w:r w:rsidRPr="002528EC">
              <w:rPr>
                <w:lang w:val="en-US"/>
              </w:rPr>
              <w:t>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data_mem_</w:t>
            </w:r>
            <w:proofErr w:type="gramStart"/>
            <w:r w:rsidRPr="002528EC">
              <w:rPr>
                <w:lang w:val="en-US"/>
              </w:rPr>
              <w:t>data</w:t>
            </w:r>
            <w:proofErr w:type="spellEnd"/>
            <w:r w:rsidRPr="002528EC">
              <w:rPr>
                <w:lang w:val="en-US"/>
              </w:rPr>
              <w:t>;</w:t>
            </w:r>
            <w:proofErr w:type="gramEnd"/>
          </w:p>
          <w:p w14:paraId="5027F4B2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27E33080" w14:textId="70486B78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Формирование</w:t>
            </w:r>
            <w:r>
              <w:t xml:space="preserve"> </w:t>
            </w:r>
            <w:proofErr w:type="spellStart"/>
            <w:r w:rsidRPr="002528EC">
              <w:t>RF_data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что</w:t>
            </w:r>
            <w:r>
              <w:t xml:space="preserve"> </w:t>
            </w:r>
            <w:r w:rsidRPr="002528EC">
              <w:t>будет</w:t>
            </w:r>
            <w:r>
              <w:t xml:space="preserve"> </w:t>
            </w:r>
            <w:r w:rsidRPr="002528EC">
              <w:t>записано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регистр-файл</w:t>
            </w:r>
            <w:r>
              <w:t xml:space="preserve"> </w:t>
            </w:r>
            <w:r w:rsidRPr="002528EC">
              <w:t>при</w:t>
            </w:r>
            <w:r>
              <w:t xml:space="preserve"> </w:t>
            </w:r>
            <w:r w:rsidRPr="002528EC">
              <w:t>WB:</w:t>
            </w:r>
          </w:p>
          <w:p w14:paraId="51C85E30" w14:textId="3E26EBB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MTR,</w:t>
            </w:r>
            <w:r>
              <w:t xml:space="preserve"> </w:t>
            </w:r>
            <w:r w:rsidRPr="002528EC">
              <w:t>RTR,</w:t>
            </w:r>
            <w:r>
              <w:t xml:space="preserve"> </w:t>
            </w:r>
            <w:r w:rsidRPr="002528EC">
              <w:t>SUB,</w:t>
            </w:r>
            <w:r>
              <w:t xml:space="preserve"> </w:t>
            </w:r>
            <w:r w:rsidRPr="002528EC">
              <w:t>SUM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результат</w:t>
            </w:r>
            <w:r>
              <w:t xml:space="preserve"> </w:t>
            </w:r>
            <w:proofErr w:type="spellStart"/>
            <w:r w:rsidRPr="002528EC">
              <w:t>res</w:t>
            </w:r>
            <w:proofErr w:type="spellEnd"/>
            <w:r>
              <w:t xml:space="preserve"> </w:t>
            </w:r>
            <w:r w:rsidRPr="002528EC">
              <w:t>записывается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RF</w:t>
            </w:r>
          </w:p>
          <w:p w14:paraId="0ED2406A" w14:textId="58B9A17B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MTRK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данные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записи</w:t>
            </w:r>
            <w:r>
              <w:t xml:space="preserve"> </w:t>
            </w:r>
            <w:r w:rsidRPr="002528EC">
              <w:t>берутся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opB_3</w:t>
            </w:r>
            <w:r>
              <w:t xml:space="preserve"> </w:t>
            </w:r>
            <w:r w:rsidRPr="002528EC">
              <w:t>(вариант</w:t>
            </w:r>
            <w:r>
              <w:t xml:space="preserve"> </w:t>
            </w:r>
            <w:r w:rsidRPr="002528EC">
              <w:t>операции)</w:t>
            </w:r>
          </w:p>
          <w:p w14:paraId="32FDE858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51C73688" w14:textId="4FAB549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case(cop_4)</w:t>
            </w:r>
          </w:p>
          <w:p w14:paraId="6283F2F2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7B0C0B32" w14:textId="3E3666A6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MTR,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RF_data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res;</w:t>
            </w:r>
            <w:proofErr w:type="gramEnd"/>
          </w:p>
          <w:p w14:paraId="181682D7" w14:textId="637F1AD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RF_data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opB_</w:t>
            </w:r>
            <w:proofErr w:type="gramStart"/>
            <w:r w:rsidRPr="002528EC">
              <w:rPr>
                <w:lang w:val="en-US"/>
              </w:rPr>
              <w:t>3;</w:t>
            </w:r>
            <w:proofErr w:type="gramEnd"/>
          </w:p>
          <w:p w14:paraId="32A62761" w14:textId="18E4628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default: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RF_data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0;</w:t>
            </w:r>
            <w:proofErr w:type="gramEnd"/>
          </w:p>
          <w:p w14:paraId="2B4193B3" w14:textId="17002CEE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r w:rsidRPr="002528EC">
              <w:t>endcase</w:t>
            </w:r>
            <w:proofErr w:type="spellEnd"/>
          </w:p>
          <w:p w14:paraId="0DCBFD3E" w14:textId="3EA468C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Формирование</w:t>
            </w:r>
            <w:r>
              <w:t xml:space="preserve"> </w:t>
            </w:r>
            <w:proofErr w:type="spellStart"/>
            <w:r w:rsidRPr="002528EC">
              <w:t>RF_adr</w:t>
            </w:r>
            <w:proofErr w:type="spellEnd"/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регистра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записи:</w:t>
            </w:r>
          </w:p>
          <w:p w14:paraId="65BEE460" w14:textId="1EB1D3E6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MTR,</w:t>
            </w:r>
            <w:r>
              <w:t xml:space="preserve"> </w:t>
            </w:r>
            <w:r w:rsidRPr="002528EC">
              <w:t>RTR,</w:t>
            </w:r>
            <w:r>
              <w:t xml:space="preserve"> </w:t>
            </w:r>
            <w:r w:rsidRPr="002528EC">
              <w:t>MTRK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берётся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поля</w:t>
            </w:r>
            <w:r>
              <w:t xml:space="preserve"> </w:t>
            </w:r>
            <w:r w:rsidRPr="002528EC">
              <w:t>adr_r_1_4</w:t>
            </w:r>
          </w:p>
          <w:p w14:paraId="674C2132" w14:textId="264102EF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-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SUB,</w:t>
            </w:r>
            <w:r>
              <w:t xml:space="preserve"> </w:t>
            </w:r>
            <w:r w:rsidRPr="002528EC">
              <w:t>SUM</w:t>
            </w:r>
            <w:r>
              <w:t xml:space="preserve"> </w:t>
            </w:r>
            <w:r w:rsidRPr="002528EC">
              <w:t>—</w:t>
            </w:r>
            <w:r>
              <w:t xml:space="preserve"> </w:t>
            </w:r>
            <w:r w:rsidRPr="002528EC">
              <w:t>адрес</w:t>
            </w:r>
            <w:r>
              <w:t xml:space="preserve"> </w:t>
            </w:r>
            <w:r w:rsidRPr="002528EC">
              <w:t>берётся</w:t>
            </w:r>
            <w:r>
              <w:t xml:space="preserve"> </w:t>
            </w:r>
            <w:r w:rsidRPr="002528EC">
              <w:t>из</w:t>
            </w:r>
            <w:r>
              <w:t xml:space="preserve"> </w:t>
            </w:r>
            <w:r w:rsidRPr="002528EC">
              <w:t>adr_r_3_4</w:t>
            </w:r>
            <w:r>
              <w:t xml:space="preserve"> </w:t>
            </w:r>
            <w:r w:rsidRPr="002528EC">
              <w:t>(</w:t>
            </w:r>
            <w:proofErr w:type="gramStart"/>
            <w:r w:rsidRPr="002528EC">
              <w:t>т.е.</w:t>
            </w:r>
            <w:proofErr w:type="gramEnd"/>
            <w:r>
              <w:t xml:space="preserve"> </w:t>
            </w:r>
            <w:r w:rsidRPr="002528EC">
              <w:t>третье</w:t>
            </w:r>
            <w:r>
              <w:t xml:space="preserve"> </w:t>
            </w:r>
            <w:r w:rsidRPr="002528EC">
              <w:t>поле</w:t>
            </w:r>
            <w:r>
              <w:t xml:space="preserve"> </w:t>
            </w:r>
            <w:r w:rsidRPr="002528EC">
              <w:t>команды)</w:t>
            </w:r>
          </w:p>
          <w:p w14:paraId="6EA271B3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68F0C780" w14:textId="71347DF4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case(cop_4)</w:t>
            </w:r>
          </w:p>
          <w:p w14:paraId="782273DB" w14:textId="0F1F87C5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MTR,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RF_adr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adr_r_1_</w:t>
            </w:r>
            <w:proofErr w:type="gramStart"/>
            <w:r w:rsidRPr="002528EC">
              <w:rPr>
                <w:lang w:val="en-US"/>
              </w:rPr>
              <w:t>4;</w:t>
            </w:r>
            <w:proofErr w:type="gramEnd"/>
          </w:p>
          <w:p w14:paraId="5CC38A26" w14:textId="47A808A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RF_adr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adr_r_3_</w:t>
            </w:r>
            <w:proofErr w:type="gramStart"/>
            <w:r w:rsidRPr="002528EC">
              <w:rPr>
                <w:lang w:val="en-US"/>
              </w:rPr>
              <w:t>4;</w:t>
            </w:r>
            <w:proofErr w:type="gramEnd"/>
          </w:p>
          <w:p w14:paraId="5497BBBB" w14:textId="3ADEDB61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proofErr w:type="spellStart"/>
            <w:r w:rsidRPr="002528EC">
              <w:t>default</w:t>
            </w:r>
            <w:proofErr w:type="spellEnd"/>
            <w:r w:rsidRPr="002528EC">
              <w:t>:</w:t>
            </w:r>
            <w:r>
              <w:t xml:space="preserve"> </w:t>
            </w:r>
            <w:proofErr w:type="spellStart"/>
            <w:r w:rsidRPr="002528EC">
              <w:t>RF_adr</w:t>
            </w:r>
            <w:proofErr w:type="spellEnd"/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</w:p>
          <w:p w14:paraId="5C09CC4C" w14:textId="05D641F7" w:rsidR="002528EC" w:rsidRPr="002528EC" w:rsidRDefault="002528EC" w:rsidP="002528EC">
            <w:pPr>
              <w:pStyle w:val="af4"/>
            </w:pPr>
            <w:r>
              <w:t xml:space="preserve">    </w:t>
            </w:r>
            <w:proofErr w:type="spellStart"/>
            <w:r w:rsidRPr="002528EC">
              <w:t>endcase</w:t>
            </w:r>
            <w:proofErr w:type="spellEnd"/>
          </w:p>
          <w:p w14:paraId="7EEF77DE" w14:textId="226B40F2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Генерация</w:t>
            </w:r>
            <w:r>
              <w:t xml:space="preserve"> </w:t>
            </w:r>
            <w:r w:rsidRPr="002528EC">
              <w:t>разрешения</w:t>
            </w:r>
            <w:r>
              <w:t xml:space="preserve"> </w:t>
            </w:r>
            <w:r w:rsidRPr="002528EC">
              <w:t>записи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RF: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r w:rsidRPr="002528EC">
              <w:t>перечисленных</w:t>
            </w:r>
            <w:r>
              <w:t xml:space="preserve"> </w:t>
            </w:r>
            <w:r w:rsidRPr="002528EC">
              <w:t>команд</w:t>
            </w:r>
            <w:r>
              <w:t xml:space="preserve"> </w:t>
            </w:r>
            <w:proofErr w:type="spellStart"/>
            <w:r w:rsidRPr="002528EC">
              <w:t>RF_en</w:t>
            </w:r>
            <w:proofErr w:type="spellEnd"/>
            <w:r>
              <w:t xml:space="preserve"> </w:t>
            </w:r>
            <w:r w:rsidRPr="002528EC">
              <w:t>=</w:t>
            </w:r>
            <w:r>
              <w:t xml:space="preserve"> </w:t>
            </w:r>
            <w:r w:rsidRPr="002528EC">
              <w:t>1</w:t>
            </w:r>
          </w:p>
          <w:p w14:paraId="43D66DF1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  <w:proofErr w:type="gramStart"/>
            <w:r w:rsidRPr="002528EC">
              <w:rPr>
                <w:lang w:val="en-US"/>
              </w:rPr>
              <w:t>always@*</w:t>
            </w:r>
            <w:proofErr w:type="gramEnd"/>
          </w:p>
          <w:p w14:paraId="14449EC7" w14:textId="4CEA3401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2528EC">
              <w:rPr>
                <w:lang w:val="en-US"/>
              </w:rPr>
              <w:t>case(cop_4)</w:t>
            </w:r>
          </w:p>
          <w:p w14:paraId="278C052C" w14:textId="10338FFB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</w:t>
            </w:r>
            <w:r w:rsidRPr="002528EC">
              <w:rPr>
                <w:lang w:val="en-US"/>
              </w:rPr>
              <w:t>MTR,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RTR,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MTRK,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SUB,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SUM: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RF_en</w:t>
            </w:r>
            <w:proofErr w:type="spellEnd"/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gramStart"/>
            <w:r w:rsidRPr="002528EC">
              <w:rPr>
                <w:lang w:val="en-US"/>
              </w:rPr>
              <w:t>1;</w:t>
            </w:r>
            <w:proofErr w:type="gramEnd"/>
          </w:p>
          <w:p w14:paraId="41AF2A66" w14:textId="56602377" w:rsidR="002528EC" w:rsidRPr="002528EC" w:rsidRDefault="002528EC" w:rsidP="002528EC">
            <w:pPr>
              <w:pStyle w:val="af4"/>
            </w:pPr>
            <w:r>
              <w:rPr>
                <w:lang w:val="en-US"/>
              </w:rPr>
              <w:t xml:space="preserve">        </w:t>
            </w:r>
            <w:proofErr w:type="spellStart"/>
            <w:r w:rsidRPr="002528EC">
              <w:t>default</w:t>
            </w:r>
            <w:proofErr w:type="spellEnd"/>
            <w:r w:rsidRPr="002528EC">
              <w:t>:</w:t>
            </w:r>
            <w:r>
              <w:t xml:space="preserve"> </w:t>
            </w:r>
            <w:proofErr w:type="spellStart"/>
            <w:r w:rsidRPr="002528EC">
              <w:t>RF_en</w:t>
            </w:r>
            <w:proofErr w:type="spellEnd"/>
            <w:r>
              <w:t xml:space="preserve"> </w:t>
            </w:r>
            <w:r w:rsidRPr="002528EC">
              <w:t>&lt;=</w:t>
            </w:r>
            <w:r>
              <w:t xml:space="preserve"> </w:t>
            </w:r>
            <w:r w:rsidRPr="002528EC">
              <w:t>0;</w:t>
            </w:r>
          </w:p>
          <w:p w14:paraId="77FA547B" w14:textId="3F045DEF" w:rsidR="002528EC" w:rsidRPr="002528EC" w:rsidRDefault="002528EC" w:rsidP="002528EC">
            <w:pPr>
              <w:pStyle w:val="af4"/>
            </w:pPr>
            <w:r>
              <w:t xml:space="preserve">    </w:t>
            </w:r>
            <w:proofErr w:type="spellStart"/>
            <w:r w:rsidRPr="002528EC">
              <w:t>endcase</w:t>
            </w:r>
            <w:proofErr w:type="spellEnd"/>
          </w:p>
          <w:p w14:paraId="5987F32F" w14:textId="77777777" w:rsidR="002528EC" w:rsidRPr="002528EC" w:rsidRDefault="002528EC" w:rsidP="002528EC">
            <w:pPr>
              <w:pStyle w:val="af4"/>
            </w:pPr>
          </w:p>
          <w:p w14:paraId="4F893FB2" w14:textId="3D296077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По</w:t>
            </w:r>
            <w:r>
              <w:t xml:space="preserve"> </w:t>
            </w:r>
            <w:r w:rsidRPr="002528EC">
              <w:t>фронту:</w:t>
            </w:r>
            <w:r>
              <w:t xml:space="preserve"> </w:t>
            </w:r>
            <w:r w:rsidRPr="002528EC">
              <w:t>выполняем</w:t>
            </w:r>
            <w:r>
              <w:t xml:space="preserve"> </w:t>
            </w:r>
            <w:r w:rsidRPr="002528EC">
              <w:t>запись</w:t>
            </w:r>
            <w:r>
              <w:t xml:space="preserve"> </w:t>
            </w:r>
            <w:r w:rsidRPr="002528EC">
              <w:t>в</w:t>
            </w:r>
            <w:r>
              <w:t xml:space="preserve"> </w:t>
            </w:r>
            <w:r w:rsidRPr="002528EC">
              <w:t>RF,</w:t>
            </w:r>
            <w:r>
              <w:t xml:space="preserve"> </w:t>
            </w:r>
            <w:r w:rsidRPr="002528EC">
              <w:t>если</w:t>
            </w:r>
            <w:r>
              <w:t xml:space="preserve"> </w:t>
            </w:r>
            <w:proofErr w:type="spellStart"/>
            <w:r w:rsidRPr="002528EC">
              <w:t>RF_en</w:t>
            </w:r>
            <w:proofErr w:type="spellEnd"/>
            <w:r>
              <w:t xml:space="preserve"> </w:t>
            </w:r>
            <w:r w:rsidRPr="002528EC">
              <w:t>активен.</w:t>
            </w:r>
          </w:p>
          <w:p w14:paraId="5F5D5F89" w14:textId="1DFED423" w:rsidR="002528EC" w:rsidRPr="002528EC" w:rsidRDefault="002528EC" w:rsidP="002528EC">
            <w:pPr>
              <w:pStyle w:val="af4"/>
            </w:pPr>
            <w:r w:rsidRPr="002528EC">
              <w:t>//</w:t>
            </w:r>
            <w:r>
              <w:t xml:space="preserve"> </w:t>
            </w:r>
            <w:r w:rsidRPr="002528EC">
              <w:t>Эта</w:t>
            </w:r>
            <w:r>
              <w:t xml:space="preserve"> </w:t>
            </w:r>
            <w:r w:rsidRPr="002528EC">
              <w:t>запись</w:t>
            </w:r>
            <w:r>
              <w:t xml:space="preserve"> </w:t>
            </w:r>
            <w:r w:rsidRPr="002528EC">
              <w:t>также</w:t>
            </w:r>
            <w:r>
              <w:t xml:space="preserve"> </w:t>
            </w:r>
            <w:r w:rsidRPr="002528EC">
              <w:t>служит</w:t>
            </w:r>
            <w:r>
              <w:t xml:space="preserve"> </w:t>
            </w:r>
            <w:r w:rsidRPr="002528EC">
              <w:t>источником</w:t>
            </w:r>
            <w:r>
              <w:t xml:space="preserve"> </w:t>
            </w:r>
            <w:r w:rsidRPr="002528EC">
              <w:t>данных</w:t>
            </w:r>
            <w:r>
              <w:t xml:space="preserve"> </w:t>
            </w:r>
            <w:r w:rsidRPr="002528EC">
              <w:t>для</w:t>
            </w:r>
            <w:r>
              <w:t xml:space="preserve"> </w:t>
            </w:r>
            <w:proofErr w:type="spellStart"/>
            <w:r w:rsidRPr="002528EC">
              <w:t>форвардинга</w:t>
            </w:r>
            <w:proofErr w:type="spellEnd"/>
            <w:r>
              <w:t xml:space="preserve"> </w:t>
            </w:r>
            <w:r w:rsidRPr="002528EC">
              <w:t>(</w:t>
            </w:r>
            <w:proofErr w:type="spellStart"/>
            <w:r w:rsidRPr="002528EC">
              <w:t>RF_en</w:t>
            </w:r>
            <w:proofErr w:type="spellEnd"/>
            <w:r w:rsidRPr="002528EC">
              <w:t>/</w:t>
            </w:r>
            <w:proofErr w:type="spellStart"/>
            <w:r w:rsidRPr="002528EC">
              <w:t>RF_adr</w:t>
            </w:r>
            <w:proofErr w:type="spellEnd"/>
            <w:r w:rsidRPr="002528EC">
              <w:t>/</w:t>
            </w:r>
            <w:proofErr w:type="spellStart"/>
            <w:r w:rsidRPr="002528EC">
              <w:t>RF_data</w:t>
            </w:r>
            <w:proofErr w:type="spellEnd"/>
            <w:r w:rsidRPr="002528EC">
              <w:t>)</w:t>
            </w:r>
          </w:p>
          <w:p w14:paraId="1C26FCBD" w14:textId="784B2E61" w:rsidR="002528EC" w:rsidRPr="002528EC" w:rsidRDefault="002528EC" w:rsidP="002528EC">
            <w:pPr>
              <w:pStyle w:val="af4"/>
              <w:rPr>
                <w:lang w:val="en-US"/>
              </w:rPr>
            </w:pPr>
            <w:r w:rsidRPr="002528EC">
              <w:rPr>
                <w:lang w:val="en-US"/>
              </w:rPr>
              <w:t>always</w:t>
            </w:r>
            <w:proofErr w:type="gramStart"/>
            <w:r w:rsidRPr="002528EC">
              <w:rPr>
                <w:lang w:val="en-US"/>
              </w:rPr>
              <w:t>@(</w:t>
            </w:r>
            <w:proofErr w:type="spellStart"/>
            <w:proofErr w:type="gramEnd"/>
            <w:r w:rsidRPr="002528EC">
              <w:rPr>
                <w:lang w:val="en-US"/>
              </w:rPr>
              <w:t>posedge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clk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1EBA9CB4" w14:textId="0AEF3A4D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Pr="002528EC">
              <w:rPr>
                <w:lang w:val="en-US"/>
              </w:rPr>
              <w:t>if(</w:t>
            </w:r>
            <w:proofErr w:type="spellStart"/>
            <w:proofErr w:type="gramEnd"/>
            <w:r w:rsidRPr="002528EC">
              <w:rPr>
                <w:lang w:val="en-US"/>
              </w:rPr>
              <w:t>RF_en</w:t>
            </w:r>
            <w:proofErr w:type="spellEnd"/>
            <w:r w:rsidRPr="002528EC">
              <w:rPr>
                <w:lang w:val="en-US"/>
              </w:rPr>
              <w:t>)</w:t>
            </w:r>
          </w:p>
          <w:p w14:paraId="781A6826" w14:textId="5CA3E322" w:rsidR="002528EC" w:rsidRPr="002528EC" w:rsidRDefault="002528EC" w:rsidP="002528EC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2528EC">
              <w:rPr>
                <w:lang w:val="en-US"/>
              </w:rPr>
              <w:t>RF[</w:t>
            </w:r>
            <w:proofErr w:type="spellStart"/>
            <w:r w:rsidRPr="002528EC">
              <w:rPr>
                <w:lang w:val="en-US"/>
              </w:rPr>
              <w:t>RF_adr</w:t>
            </w:r>
            <w:proofErr w:type="spellEnd"/>
            <w:r w:rsidRPr="002528EC">
              <w:rPr>
                <w:lang w:val="en-US"/>
              </w:rPr>
              <w:t>]</w:t>
            </w:r>
            <w:r>
              <w:rPr>
                <w:lang w:val="en-US"/>
              </w:rPr>
              <w:t xml:space="preserve"> </w:t>
            </w:r>
            <w:r w:rsidRPr="002528EC">
              <w:rPr>
                <w:lang w:val="en-US"/>
              </w:rPr>
              <w:t>&lt;=</w:t>
            </w:r>
            <w:r>
              <w:rPr>
                <w:lang w:val="en-US"/>
              </w:rPr>
              <w:t xml:space="preserve"> </w:t>
            </w:r>
            <w:proofErr w:type="spellStart"/>
            <w:r w:rsidRPr="002528EC">
              <w:rPr>
                <w:lang w:val="en-US"/>
              </w:rPr>
              <w:t>RF_</w:t>
            </w:r>
            <w:proofErr w:type="gramStart"/>
            <w:r w:rsidRPr="002528EC">
              <w:rPr>
                <w:lang w:val="en-US"/>
              </w:rPr>
              <w:t>data</w:t>
            </w:r>
            <w:proofErr w:type="spellEnd"/>
            <w:r w:rsidRPr="002528EC">
              <w:rPr>
                <w:lang w:val="en-US"/>
              </w:rPr>
              <w:t>;</w:t>
            </w:r>
            <w:proofErr w:type="gramEnd"/>
          </w:p>
          <w:p w14:paraId="281A73F1" w14:textId="77777777" w:rsidR="002528EC" w:rsidRPr="002528EC" w:rsidRDefault="002528EC" w:rsidP="002528EC">
            <w:pPr>
              <w:pStyle w:val="af4"/>
              <w:rPr>
                <w:lang w:val="en-US"/>
              </w:rPr>
            </w:pPr>
          </w:p>
          <w:p w14:paraId="19DE9B07" w14:textId="77777777" w:rsidR="002528EC" w:rsidRPr="002528EC" w:rsidRDefault="002528EC" w:rsidP="002528EC">
            <w:pPr>
              <w:pStyle w:val="af4"/>
            </w:pPr>
            <w:proofErr w:type="spellStart"/>
            <w:r w:rsidRPr="002528EC">
              <w:t>endmodule</w:t>
            </w:r>
            <w:proofErr w:type="spellEnd"/>
          </w:p>
          <w:p w14:paraId="0BEE110C" w14:textId="77777777" w:rsidR="002528EC" w:rsidRPr="002528EC" w:rsidRDefault="002528EC" w:rsidP="002528EC">
            <w:pPr>
              <w:pStyle w:val="af4"/>
            </w:pPr>
          </w:p>
          <w:p w14:paraId="25946A0B" w14:textId="77777777" w:rsidR="002528EC" w:rsidRDefault="002528EC" w:rsidP="002528EC">
            <w:pPr>
              <w:pStyle w:val="af4"/>
            </w:pPr>
          </w:p>
        </w:tc>
      </w:tr>
    </w:tbl>
    <w:p w14:paraId="4F7B2E4D" w14:textId="35CFDB48" w:rsidR="002528EC" w:rsidRDefault="002528EC" w:rsidP="002528EC">
      <w:pPr>
        <w:pStyle w:val="a5"/>
      </w:pPr>
      <w:bookmarkStart w:id="7" w:name="_Toc216467572"/>
      <w:r>
        <w:lastRenderedPageBreak/>
        <w:t>Тестирование</w:t>
      </w:r>
      <w:bookmarkEnd w:id="7"/>
    </w:p>
    <w:p w14:paraId="7BA8E6C8" w14:textId="77777777" w:rsidR="001077F8" w:rsidRDefault="001077F8" w:rsidP="001077F8">
      <w:pPr>
        <w:pStyle w:val="a6"/>
      </w:pPr>
      <w:r>
        <w:t>Протестируем реализацию описанного процессорного ядра. Тестовый модуль представлен в Листинге 3.1.</w:t>
      </w:r>
    </w:p>
    <w:p w14:paraId="19AA8DC1" w14:textId="77777777" w:rsidR="001077F8" w:rsidRDefault="001077F8" w:rsidP="001077F8">
      <w:pPr>
        <w:pStyle w:val="af3"/>
      </w:pPr>
      <w:r>
        <w:t>Листинг 3.1 — Тестовый модуль</w:t>
      </w:r>
    </w:p>
    <w:tbl>
      <w:tblPr>
        <w:tblStyle w:val="ae"/>
        <w:tblW w:w="9758" w:type="dxa"/>
        <w:tblLook w:val="04A0" w:firstRow="1" w:lastRow="0" w:firstColumn="1" w:lastColumn="0" w:noHBand="0" w:noVBand="1"/>
      </w:tblPr>
      <w:tblGrid>
        <w:gridCol w:w="9758"/>
      </w:tblGrid>
      <w:tr w:rsidR="001077F8" w14:paraId="467C21A5" w14:textId="77777777">
        <w:trPr>
          <w:trHeight w:val="2558"/>
        </w:trPr>
        <w:tc>
          <w:tcPr>
            <w:tcW w:w="9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FCD6" w14:textId="77777777" w:rsidR="001077F8" w:rsidRPr="001077F8" w:rsidRDefault="001077F8" w:rsidP="001077F8">
            <w:pPr>
              <w:pStyle w:val="af4"/>
            </w:pPr>
            <w:r w:rsidRPr="001077F8">
              <w:t>`</w:t>
            </w:r>
            <w:proofErr w:type="spellStart"/>
            <w:r w:rsidRPr="001077F8">
              <w:t>timescale</w:t>
            </w:r>
            <w:proofErr w:type="spellEnd"/>
            <w:r w:rsidRPr="001077F8">
              <w:t xml:space="preserve"> 1ns / 1ps</w:t>
            </w:r>
          </w:p>
          <w:p w14:paraId="5BD28F7B" w14:textId="77777777" w:rsidR="001077F8" w:rsidRPr="001077F8" w:rsidRDefault="001077F8" w:rsidP="001077F8">
            <w:pPr>
              <w:pStyle w:val="af4"/>
            </w:pPr>
          </w:p>
          <w:p w14:paraId="37D7578C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module</w:t>
            </w:r>
            <w:proofErr w:type="spellEnd"/>
            <w:r w:rsidRPr="001077F8">
              <w:t xml:space="preserve"> </w:t>
            </w:r>
            <w:proofErr w:type="spellStart"/>
            <w:r w:rsidRPr="001077F8">
              <w:t>TestCPU</w:t>
            </w:r>
            <w:proofErr w:type="spellEnd"/>
            <w:r w:rsidRPr="001077F8">
              <w:t>;</w:t>
            </w:r>
          </w:p>
          <w:p w14:paraId="5B4664FB" w14:textId="77777777" w:rsidR="001077F8" w:rsidRPr="001077F8" w:rsidRDefault="001077F8" w:rsidP="001077F8">
            <w:pPr>
              <w:pStyle w:val="af4"/>
            </w:pPr>
          </w:p>
          <w:p w14:paraId="369CEA32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reg</w:t>
            </w:r>
            <w:proofErr w:type="spellEnd"/>
            <w:r w:rsidRPr="001077F8">
              <w:t xml:space="preserve"> </w:t>
            </w:r>
            <w:proofErr w:type="spellStart"/>
            <w:r w:rsidRPr="001077F8">
              <w:t>clk</w:t>
            </w:r>
            <w:proofErr w:type="spellEnd"/>
            <w:r w:rsidRPr="001077F8">
              <w:t>;</w:t>
            </w:r>
          </w:p>
          <w:p w14:paraId="3CD1410D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always</w:t>
            </w:r>
            <w:proofErr w:type="spellEnd"/>
            <w:r w:rsidRPr="001077F8">
              <w:t xml:space="preserve"> #5 </w:t>
            </w:r>
            <w:proofErr w:type="spellStart"/>
            <w:r w:rsidRPr="001077F8">
              <w:t>clk</w:t>
            </w:r>
            <w:proofErr w:type="spellEnd"/>
            <w:r w:rsidRPr="001077F8">
              <w:t xml:space="preserve"> &lt;= ~</w:t>
            </w:r>
            <w:proofErr w:type="spellStart"/>
            <w:r w:rsidRPr="001077F8">
              <w:t>clk</w:t>
            </w:r>
            <w:proofErr w:type="spellEnd"/>
            <w:r w:rsidRPr="001077F8">
              <w:t>;</w:t>
            </w:r>
          </w:p>
          <w:p w14:paraId="42B9751A" w14:textId="77777777" w:rsidR="001077F8" w:rsidRPr="001077F8" w:rsidRDefault="001077F8" w:rsidP="001077F8">
            <w:pPr>
              <w:pStyle w:val="af4"/>
            </w:pPr>
          </w:p>
          <w:p w14:paraId="5FCE3711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initial</w:t>
            </w:r>
            <w:proofErr w:type="spellEnd"/>
            <w:r w:rsidRPr="001077F8">
              <w:t xml:space="preserve"> </w:t>
            </w:r>
          </w:p>
          <w:p w14:paraId="0523721A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begin</w:t>
            </w:r>
            <w:proofErr w:type="spellEnd"/>
          </w:p>
          <w:p w14:paraId="3BDD0AA4" w14:textId="77777777" w:rsidR="001077F8" w:rsidRPr="001077F8" w:rsidRDefault="001077F8" w:rsidP="001077F8">
            <w:pPr>
              <w:pStyle w:val="af4"/>
            </w:pPr>
            <w:r w:rsidRPr="001077F8">
              <w:t xml:space="preserve">    </w:t>
            </w:r>
            <w:proofErr w:type="spellStart"/>
            <w:r w:rsidRPr="001077F8">
              <w:t>clk</w:t>
            </w:r>
            <w:proofErr w:type="spellEnd"/>
            <w:r w:rsidRPr="001077F8">
              <w:t xml:space="preserve"> = 0;</w:t>
            </w:r>
          </w:p>
          <w:p w14:paraId="29EDFC16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end</w:t>
            </w:r>
            <w:proofErr w:type="spellEnd"/>
          </w:p>
          <w:p w14:paraId="29ECAEE9" w14:textId="77777777" w:rsidR="001077F8" w:rsidRPr="001077F8" w:rsidRDefault="001077F8" w:rsidP="001077F8">
            <w:pPr>
              <w:pStyle w:val="af4"/>
            </w:pPr>
          </w:p>
          <w:p w14:paraId="77FEEF17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always</w:t>
            </w:r>
            <w:proofErr w:type="spellEnd"/>
            <w:r w:rsidRPr="001077F8">
              <w:t>@ (</w:t>
            </w:r>
            <w:proofErr w:type="spellStart"/>
            <w:r w:rsidRPr="001077F8">
              <w:t>posedge</w:t>
            </w:r>
            <w:proofErr w:type="spellEnd"/>
            <w:r w:rsidRPr="001077F8">
              <w:t xml:space="preserve"> </w:t>
            </w:r>
            <w:proofErr w:type="spellStart"/>
            <w:r w:rsidRPr="001077F8">
              <w:t>clk</w:t>
            </w:r>
            <w:proofErr w:type="spellEnd"/>
            <w:r w:rsidRPr="001077F8">
              <w:t>)</w:t>
            </w:r>
          </w:p>
          <w:p w14:paraId="0A274C61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begin</w:t>
            </w:r>
            <w:proofErr w:type="spellEnd"/>
          </w:p>
          <w:p w14:paraId="20A9E501" w14:textId="77777777" w:rsidR="001077F8" w:rsidRPr="001077F8" w:rsidRDefault="001077F8" w:rsidP="001077F8">
            <w:pPr>
              <w:pStyle w:val="af4"/>
            </w:pPr>
            <w:r w:rsidRPr="001077F8">
              <w:t>     </w:t>
            </w:r>
            <w:proofErr w:type="spellStart"/>
            <w:r w:rsidRPr="001077F8">
              <w:t>if</w:t>
            </w:r>
            <w:proofErr w:type="spellEnd"/>
            <w:r w:rsidRPr="001077F8">
              <w:t xml:space="preserve"> (</w:t>
            </w:r>
            <w:proofErr w:type="spellStart"/>
            <w:r w:rsidRPr="001077F8">
              <w:t>CPU_</w:t>
            </w:r>
            <w:proofErr w:type="gramStart"/>
            <w:r w:rsidRPr="001077F8">
              <w:t>pipeline.pc</w:t>
            </w:r>
            <w:proofErr w:type="spellEnd"/>
            <w:proofErr w:type="gramEnd"/>
            <w:r w:rsidRPr="001077F8">
              <w:t xml:space="preserve"> == 100)</w:t>
            </w:r>
          </w:p>
          <w:p w14:paraId="30C320F2" w14:textId="77777777" w:rsidR="001077F8" w:rsidRPr="001077F8" w:rsidRDefault="001077F8" w:rsidP="001077F8">
            <w:pPr>
              <w:pStyle w:val="af4"/>
            </w:pPr>
            <w:r w:rsidRPr="001077F8">
              <w:t>     </w:t>
            </w:r>
            <w:proofErr w:type="spellStart"/>
            <w:r w:rsidRPr="001077F8">
              <w:t>begin</w:t>
            </w:r>
            <w:proofErr w:type="spellEnd"/>
          </w:p>
          <w:p w14:paraId="48D3A5A0" w14:textId="77777777" w:rsidR="001077F8" w:rsidRPr="001077F8" w:rsidRDefault="001077F8" w:rsidP="001077F8">
            <w:pPr>
              <w:pStyle w:val="af4"/>
            </w:pPr>
            <w:r w:rsidRPr="001077F8">
              <w:t>         $</w:t>
            </w:r>
            <w:proofErr w:type="spellStart"/>
            <w:r w:rsidRPr="001077F8">
              <w:t>finish</w:t>
            </w:r>
            <w:proofErr w:type="spellEnd"/>
            <w:r w:rsidRPr="001077F8">
              <w:t>;</w:t>
            </w:r>
          </w:p>
          <w:p w14:paraId="7A85D06D" w14:textId="77777777" w:rsidR="001077F8" w:rsidRPr="001077F8" w:rsidRDefault="001077F8" w:rsidP="001077F8">
            <w:pPr>
              <w:pStyle w:val="af4"/>
            </w:pPr>
            <w:r w:rsidRPr="001077F8">
              <w:t>     </w:t>
            </w:r>
            <w:proofErr w:type="spellStart"/>
            <w:r w:rsidRPr="001077F8">
              <w:t>end</w:t>
            </w:r>
            <w:proofErr w:type="spellEnd"/>
          </w:p>
          <w:p w14:paraId="7A99D59D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end</w:t>
            </w:r>
            <w:proofErr w:type="spellEnd"/>
          </w:p>
          <w:p w14:paraId="7AA4D727" w14:textId="77777777" w:rsidR="001077F8" w:rsidRPr="001077F8" w:rsidRDefault="001077F8" w:rsidP="001077F8">
            <w:pPr>
              <w:pStyle w:val="af4"/>
            </w:pPr>
          </w:p>
          <w:p w14:paraId="20DEDB65" w14:textId="77777777" w:rsidR="001077F8" w:rsidRPr="001077F8" w:rsidRDefault="001077F8" w:rsidP="001077F8">
            <w:pPr>
              <w:pStyle w:val="af4"/>
            </w:pPr>
            <w:proofErr w:type="spellStart"/>
            <w:r w:rsidRPr="001077F8">
              <w:t>CPU_pipeline</w:t>
            </w:r>
            <w:proofErr w:type="spellEnd"/>
            <w:r w:rsidRPr="001077F8">
              <w:t xml:space="preserve"> </w:t>
            </w:r>
            <w:proofErr w:type="spellStart"/>
            <w:proofErr w:type="gramStart"/>
            <w:r w:rsidRPr="001077F8">
              <w:t>cpu</w:t>
            </w:r>
            <w:proofErr w:type="spellEnd"/>
            <w:r w:rsidRPr="001077F8">
              <w:t>(</w:t>
            </w:r>
            <w:proofErr w:type="gramEnd"/>
          </w:p>
          <w:p w14:paraId="20937EA5" w14:textId="77777777" w:rsidR="001077F8" w:rsidRPr="001077F8" w:rsidRDefault="001077F8" w:rsidP="001077F8">
            <w:pPr>
              <w:pStyle w:val="af4"/>
            </w:pPr>
            <w:r w:rsidRPr="001077F8">
              <w:t xml:space="preserve">    </w:t>
            </w:r>
            <w:proofErr w:type="gramStart"/>
            <w:r w:rsidRPr="001077F8">
              <w:t>.</w:t>
            </w:r>
            <w:proofErr w:type="spellStart"/>
            <w:r w:rsidRPr="001077F8">
              <w:t>clk</w:t>
            </w:r>
            <w:proofErr w:type="spellEnd"/>
            <w:proofErr w:type="gramEnd"/>
            <w:r w:rsidRPr="001077F8">
              <w:t>(</w:t>
            </w:r>
            <w:proofErr w:type="spellStart"/>
            <w:r w:rsidRPr="001077F8">
              <w:t>clk</w:t>
            </w:r>
            <w:proofErr w:type="spellEnd"/>
            <w:r w:rsidRPr="001077F8">
              <w:t xml:space="preserve">), </w:t>
            </w:r>
          </w:p>
          <w:p w14:paraId="556E4852" w14:textId="77777777" w:rsidR="001077F8" w:rsidRPr="001077F8" w:rsidRDefault="001077F8" w:rsidP="001077F8">
            <w:pPr>
              <w:pStyle w:val="af4"/>
            </w:pPr>
            <w:r w:rsidRPr="001077F8">
              <w:t xml:space="preserve">    </w:t>
            </w:r>
            <w:proofErr w:type="gramStart"/>
            <w:r w:rsidRPr="001077F8">
              <w:t>.</w:t>
            </w:r>
            <w:proofErr w:type="spellStart"/>
            <w:r w:rsidRPr="001077F8">
              <w:t>reset</w:t>
            </w:r>
            <w:proofErr w:type="spellEnd"/>
            <w:proofErr w:type="gramEnd"/>
            <w:r w:rsidRPr="001077F8">
              <w:t>(1'b0)</w:t>
            </w:r>
          </w:p>
          <w:p w14:paraId="02D95D77" w14:textId="77777777" w:rsidR="001077F8" w:rsidRPr="001077F8" w:rsidRDefault="001077F8" w:rsidP="001077F8">
            <w:pPr>
              <w:pStyle w:val="af4"/>
            </w:pPr>
            <w:r w:rsidRPr="001077F8">
              <w:t>);</w:t>
            </w:r>
          </w:p>
          <w:p w14:paraId="67E35261" w14:textId="77777777" w:rsidR="001077F8" w:rsidRPr="001077F8" w:rsidRDefault="001077F8" w:rsidP="001077F8">
            <w:pPr>
              <w:pStyle w:val="af4"/>
            </w:pPr>
          </w:p>
          <w:p w14:paraId="5B9D8ECC" w14:textId="16E350E8" w:rsidR="001077F8" w:rsidRPr="001077F8" w:rsidRDefault="001077F8" w:rsidP="001077F8">
            <w:pPr>
              <w:pStyle w:val="af4"/>
              <w:rPr>
                <w:lang w:val="en-US"/>
              </w:rPr>
            </w:pPr>
            <w:proofErr w:type="spellStart"/>
            <w:r w:rsidRPr="001077F8">
              <w:t>endmodule</w:t>
            </w:r>
            <w:proofErr w:type="spellEnd"/>
          </w:p>
        </w:tc>
      </w:tr>
    </w:tbl>
    <w:p w14:paraId="2323823F" w14:textId="09B5A2BC" w:rsidR="001077F8" w:rsidRDefault="001077F8" w:rsidP="001077F8">
      <w:pPr>
        <w:pStyle w:val="a6"/>
      </w:pPr>
      <w:r>
        <w:t xml:space="preserve">Результаты тестирования описанного выше процессора представлены на Рисунке </w:t>
      </w:r>
      <w:r>
        <w:t>3.1–3.2</w:t>
      </w:r>
      <w:r>
        <w:t>.</w:t>
      </w:r>
      <w:r w:rsidRPr="001077F8">
        <w:rPr>
          <w:noProof/>
          <w14:ligatures w14:val="standardContextual"/>
        </w:rPr>
        <w:t xml:space="preserve"> </w:t>
      </w:r>
      <w:r w:rsidRPr="001077F8">
        <w:drawing>
          <wp:inline distT="0" distB="0" distL="0" distR="0" wp14:anchorId="190E67F8" wp14:editId="7D8334EC">
            <wp:extent cx="6120130" cy="2983230"/>
            <wp:effectExtent l="0" t="0" r="0" b="7620"/>
            <wp:docPr id="1436693628" name="Рисунок 1" descr="Изображение выглядит как снимок экрана, текст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93628" name="Рисунок 1" descr="Изображение выглядит как снимок экрана, текст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2684" w14:textId="7AE37E66" w:rsidR="001077F8" w:rsidRPr="001077F8" w:rsidRDefault="001077F8" w:rsidP="001077F8">
      <w:pPr>
        <w:pStyle w:val="af5"/>
      </w:pPr>
    </w:p>
    <w:p w14:paraId="2448736B" w14:textId="20EDD65B" w:rsidR="001077F8" w:rsidRDefault="001077F8" w:rsidP="001077F8">
      <w:pPr>
        <w:pStyle w:val="af5"/>
      </w:pPr>
      <w:r>
        <w:lastRenderedPageBreak/>
        <w:t>Рисунок 3.1 — Временная диаграмма на момент начала алгоритма</w:t>
      </w:r>
    </w:p>
    <w:p w14:paraId="3CAF7819" w14:textId="71FBC9C4" w:rsidR="001077F8" w:rsidRPr="001077F8" w:rsidRDefault="001077F8" w:rsidP="001077F8">
      <w:pPr>
        <w:pStyle w:val="af5"/>
      </w:pPr>
      <w:r w:rsidRPr="001077F8">
        <w:drawing>
          <wp:inline distT="0" distB="0" distL="0" distR="0" wp14:anchorId="63784DA0" wp14:editId="5DF36A6D">
            <wp:extent cx="6120130" cy="2990215"/>
            <wp:effectExtent l="0" t="0" r="0" b="635"/>
            <wp:docPr id="17072322" name="Рисунок 1" descr="Изображение выглядит как снимок экрана, текст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322" name="Рисунок 1" descr="Изображение выглядит как снимок экрана, текст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A31F" w14:textId="2795E644" w:rsidR="001077F8" w:rsidRDefault="001077F8" w:rsidP="001077F8">
      <w:pPr>
        <w:pStyle w:val="af5"/>
      </w:pPr>
      <w:r>
        <w:t>Рисунок 3.2 — Временная диаграмма на момент завершения алгоритма</w:t>
      </w:r>
    </w:p>
    <w:p w14:paraId="03FE882C" w14:textId="77777777" w:rsidR="001077F8" w:rsidRDefault="001077F8" w:rsidP="001077F8">
      <w:pPr>
        <w:pStyle w:val="a6"/>
      </w:pPr>
      <w:r>
        <w:t>Как видно из Рисунка 3.2 значения на регистрах и в памяти идентичны значениям, полученным на этапе системной модели (эмуляторе).</w:t>
      </w:r>
    </w:p>
    <w:p w14:paraId="0E47B909" w14:textId="77777777" w:rsidR="002528EC" w:rsidRPr="002528EC" w:rsidRDefault="002528EC" w:rsidP="002528EC"/>
    <w:p w14:paraId="1E129D3C" w14:textId="77777777" w:rsidR="00F91AF3" w:rsidRPr="007E63EC" w:rsidRDefault="00694FB1" w:rsidP="00132AEF">
      <w:pPr>
        <w:pStyle w:val="a5"/>
        <w:numPr>
          <w:ilvl w:val="0"/>
          <w:numId w:val="0"/>
        </w:numPr>
        <w:jc w:val="center"/>
      </w:pPr>
      <w:bookmarkStart w:id="8" w:name="_Toc216467573"/>
      <w:r w:rsidRPr="007E63EC">
        <w:lastRenderedPageBreak/>
        <w:t>Заключение</w:t>
      </w:r>
      <w:bookmarkEnd w:id="8"/>
    </w:p>
    <w:p w14:paraId="4E3EC4A0" w14:textId="77777777" w:rsidR="008E19F3" w:rsidRPr="008E19F3" w:rsidRDefault="008E19F3" w:rsidP="008E19F3">
      <w:pPr>
        <w:ind w:firstLine="708"/>
      </w:pPr>
      <w:r w:rsidRPr="008E19F3">
        <w:t>В ходе работы реализовано конвейерное процессорное ядро, способное выполнять программу сортировки вставками. Разработана система команд, описаны форматы операндов и определены стадии выполнения каждой инструкции. Выполнен анализ и обработка всех типов рисков — структурных, по данным и по управлению — с применением механизмов останова конвейера и прямой передачи данных.</w:t>
      </w:r>
    </w:p>
    <w:p w14:paraId="590A00FF" w14:textId="77777777" w:rsidR="008E19F3" w:rsidRPr="008E19F3" w:rsidRDefault="008E19F3" w:rsidP="008E19F3">
      <w:pPr>
        <w:ind w:firstLine="708"/>
      </w:pPr>
      <w:r w:rsidRPr="008E19F3">
        <w:t xml:space="preserve">Создана и протестирована ассемблерная программа, корректность работы которой подтверждена на эмуляторе. Далее выполнено полное описание конвейерного процессора на </w:t>
      </w:r>
      <w:proofErr w:type="spellStart"/>
      <w:r w:rsidRPr="008E19F3">
        <w:t>Verilog</w:t>
      </w:r>
      <w:proofErr w:type="spellEnd"/>
      <w:r w:rsidRPr="008E19F3">
        <w:t>, включая логику управления, декодирования, устранения конфликтов и обработки переходов.</w:t>
      </w:r>
    </w:p>
    <w:p w14:paraId="6FD50C6D" w14:textId="77777777" w:rsidR="008E19F3" w:rsidRPr="008E19F3" w:rsidRDefault="008E19F3" w:rsidP="008E19F3">
      <w:pPr>
        <w:ind w:firstLine="708"/>
      </w:pPr>
      <w:r w:rsidRPr="008E19F3">
        <w:t>Результатом работы является функционирующее конвейерное ядро, корректно исполняющее алгоритм сортировки и обеспечивающее последовательную и предсказуемую обработку команд при наличии потенциальных конфликтов.</w:t>
      </w:r>
    </w:p>
    <w:p w14:paraId="19198A24" w14:textId="77777777" w:rsidR="00F91AF3" w:rsidRPr="007E63EC" w:rsidRDefault="00F91AF3" w:rsidP="003B0A14">
      <w:pPr>
        <w:ind w:firstLine="708"/>
      </w:pPr>
    </w:p>
    <w:p w14:paraId="03D54772" w14:textId="49CB463D" w:rsidR="00F91AF3" w:rsidRPr="007E63EC" w:rsidRDefault="00694FB1" w:rsidP="00132AEF">
      <w:pPr>
        <w:pStyle w:val="a5"/>
        <w:numPr>
          <w:ilvl w:val="0"/>
          <w:numId w:val="0"/>
        </w:numPr>
        <w:jc w:val="center"/>
      </w:pPr>
      <w:bookmarkStart w:id="9" w:name="_Toc216467574"/>
      <w:r w:rsidRPr="007E63EC">
        <w:lastRenderedPageBreak/>
        <w:t>Список</w:t>
      </w:r>
      <w:r w:rsidR="002528EC">
        <w:t xml:space="preserve"> </w:t>
      </w:r>
      <w:r w:rsidRPr="007E63EC">
        <w:t>использованных</w:t>
      </w:r>
      <w:r w:rsidR="002528EC">
        <w:t xml:space="preserve"> </w:t>
      </w:r>
      <w:r w:rsidRPr="007E63EC">
        <w:t>источников</w:t>
      </w:r>
      <w:bookmarkEnd w:id="9"/>
    </w:p>
    <w:p w14:paraId="123A3302" w14:textId="2A7DB993" w:rsidR="0031568E" w:rsidRPr="0031568E" w:rsidRDefault="0031568E" w:rsidP="0031568E">
      <w:pPr>
        <w:pStyle w:val="a1"/>
        <w:numPr>
          <w:ilvl w:val="0"/>
          <w:numId w:val="25"/>
        </w:numPr>
        <w:ind w:left="0" w:firstLine="709"/>
        <w:rPr>
          <w:rFonts w:cs="Times New Roman"/>
          <w:szCs w:val="28"/>
          <w:shd w:val="clear" w:color="auto" w:fill="FFFFFF"/>
        </w:rPr>
      </w:pPr>
      <w:r w:rsidRPr="0031568E">
        <w:rPr>
          <w:rFonts w:cs="Times New Roman"/>
          <w:szCs w:val="28"/>
          <w:shd w:val="clear" w:color="auto" w:fill="FFFFFF"/>
        </w:rPr>
        <w:t xml:space="preserve">Угрюмов Е. П. Цифровая схемотехника: учеб. пособие для вузов. — 3-е изд., </w:t>
      </w:r>
      <w:proofErr w:type="spellStart"/>
      <w:r w:rsidRPr="0031568E">
        <w:rPr>
          <w:rFonts w:cs="Times New Roman"/>
          <w:szCs w:val="28"/>
          <w:shd w:val="clear" w:color="auto" w:fill="FFFFFF"/>
        </w:rPr>
        <w:t>перераб</w:t>
      </w:r>
      <w:proofErr w:type="spellEnd"/>
      <w:proofErr w:type="gramStart"/>
      <w:r w:rsidRPr="0031568E">
        <w:rPr>
          <w:rFonts w:cs="Times New Roman"/>
          <w:szCs w:val="28"/>
          <w:shd w:val="clear" w:color="auto" w:fill="FFFFFF"/>
        </w:rPr>
        <w:t>.</w:t>
      </w:r>
      <w:proofErr w:type="gramEnd"/>
      <w:r w:rsidRPr="0031568E">
        <w:rPr>
          <w:rFonts w:cs="Times New Roman"/>
          <w:szCs w:val="28"/>
          <w:shd w:val="clear" w:color="auto" w:fill="FFFFFF"/>
        </w:rPr>
        <w:t xml:space="preserve"> и доп. — СПб.: БХВ-Петербург, 2010. — 816 с.: ил. — ISBN 978-5-9775-0162-0</w:t>
      </w:r>
    </w:p>
    <w:p w14:paraId="5DC38374" w14:textId="76E55C34" w:rsidR="0031568E" w:rsidRPr="0031568E" w:rsidRDefault="0031568E" w:rsidP="0031568E">
      <w:pPr>
        <w:pStyle w:val="a1"/>
        <w:numPr>
          <w:ilvl w:val="0"/>
          <w:numId w:val="25"/>
        </w:numPr>
        <w:ind w:left="0" w:firstLine="709"/>
        <w:rPr>
          <w:rFonts w:cs="Times New Roman"/>
          <w:szCs w:val="28"/>
          <w:shd w:val="clear" w:color="auto" w:fill="FFFFFF"/>
        </w:rPr>
      </w:pPr>
      <w:r w:rsidRPr="0031568E">
        <w:rPr>
          <w:rFonts w:cs="Times New Roman"/>
          <w:szCs w:val="28"/>
          <w:shd w:val="clear" w:color="auto" w:fill="FFFFFF"/>
        </w:rPr>
        <w:t xml:space="preserve">Орлов С. А., </w:t>
      </w:r>
      <w:proofErr w:type="spellStart"/>
      <w:r w:rsidRPr="0031568E">
        <w:rPr>
          <w:rFonts w:cs="Times New Roman"/>
          <w:szCs w:val="28"/>
          <w:shd w:val="clear" w:color="auto" w:fill="FFFFFF"/>
        </w:rPr>
        <w:t>Цилькер</w:t>
      </w:r>
      <w:proofErr w:type="spellEnd"/>
      <w:r w:rsidRPr="0031568E">
        <w:rPr>
          <w:rFonts w:cs="Times New Roman"/>
          <w:szCs w:val="28"/>
          <w:shd w:val="clear" w:color="auto" w:fill="FFFFFF"/>
        </w:rPr>
        <w:t xml:space="preserve"> Б. Я. Организация ЭВМ и систем: Учебник для вузов. 2-е изд. — СПб.: Питер, 2011. — 688 с.: ил. </w:t>
      </w:r>
      <w:r w:rsidRPr="0031568E">
        <w:rPr>
          <w:rFonts w:cs="Times New Roman"/>
          <w:szCs w:val="28"/>
          <w:shd w:val="clear" w:color="auto" w:fill="FFFFFF"/>
          <w:lang w:val="en-US"/>
        </w:rPr>
        <w:t>ISBN</w:t>
      </w:r>
      <w:r w:rsidRPr="0031568E">
        <w:rPr>
          <w:rFonts w:cs="Times New Roman"/>
          <w:szCs w:val="28"/>
          <w:shd w:val="clear" w:color="auto" w:fill="FFFFFF"/>
        </w:rPr>
        <w:t xml:space="preserve"> 978-5-49807-862-5</w:t>
      </w:r>
    </w:p>
    <w:p w14:paraId="3096EE08" w14:textId="7449CEAE" w:rsidR="0031568E" w:rsidRPr="0031568E" w:rsidRDefault="0031568E" w:rsidP="0031568E">
      <w:pPr>
        <w:pStyle w:val="a1"/>
        <w:numPr>
          <w:ilvl w:val="0"/>
          <w:numId w:val="25"/>
        </w:numPr>
        <w:ind w:left="0" w:firstLine="709"/>
        <w:rPr>
          <w:rFonts w:cs="Times New Roman"/>
          <w:szCs w:val="28"/>
          <w:shd w:val="clear" w:color="auto" w:fill="FFFFFF"/>
        </w:rPr>
      </w:pPr>
      <w:proofErr w:type="spellStart"/>
      <w:r w:rsidRPr="0031568E">
        <w:rPr>
          <w:rFonts w:cs="Times New Roman"/>
          <w:szCs w:val="28"/>
          <w:shd w:val="clear" w:color="auto" w:fill="FFFFFF"/>
          <w:lang w:val="en-US"/>
        </w:rPr>
        <w:t>Github</w:t>
      </w:r>
      <w:proofErr w:type="spellEnd"/>
      <w:r w:rsidRPr="0031568E">
        <w:rPr>
          <w:rFonts w:cs="Times New Roman"/>
          <w:szCs w:val="28"/>
          <w:shd w:val="clear" w:color="auto" w:fill="FFFFFF"/>
        </w:rPr>
        <w:t xml:space="preserve"> — URL: https://github.com/Tyulenb/Pennywise700 (Дата обращения: 04.12.2025) — Текст: электронный </w:t>
      </w:r>
    </w:p>
    <w:p w14:paraId="29366A2C" w14:textId="2274571E" w:rsidR="0031568E" w:rsidRPr="0031568E" w:rsidRDefault="0031568E" w:rsidP="0031568E">
      <w:pPr>
        <w:pStyle w:val="a1"/>
        <w:numPr>
          <w:ilvl w:val="0"/>
          <w:numId w:val="25"/>
        </w:numPr>
        <w:ind w:left="0" w:firstLine="709"/>
        <w:rPr>
          <w:rFonts w:cs="Times New Roman"/>
          <w:szCs w:val="28"/>
          <w:shd w:val="clear" w:color="auto" w:fill="FFFFFF"/>
        </w:rPr>
      </w:pPr>
      <w:r w:rsidRPr="0031568E">
        <w:rPr>
          <w:rFonts w:cs="Times New Roman"/>
          <w:szCs w:val="28"/>
          <w:shd w:val="clear" w:color="auto" w:fill="FFFFFF"/>
          <w:lang w:val="en-US"/>
        </w:rPr>
        <w:t>Xilinx</w:t>
      </w:r>
      <w:r w:rsidRPr="0031568E">
        <w:rPr>
          <w:rFonts w:cs="Times New Roman"/>
          <w:szCs w:val="28"/>
          <w:shd w:val="clear" w:color="auto" w:fill="FFFFFF"/>
        </w:rPr>
        <w:t>/</w:t>
      </w:r>
      <w:r w:rsidRPr="0031568E">
        <w:rPr>
          <w:rFonts w:cs="Times New Roman"/>
          <w:szCs w:val="28"/>
          <w:shd w:val="clear" w:color="auto" w:fill="FFFFFF"/>
          <w:lang w:val="en-US"/>
        </w:rPr>
        <w:t>AMD</w:t>
      </w:r>
      <w:r w:rsidRPr="0031568E">
        <w:rPr>
          <w:rFonts w:cs="Times New Roman"/>
          <w:szCs w:val="28"/>
          <w:shd w:val="clear" w:color="auto" w:fill="FFFFFF"/>
        </w:rPr>
        <w:t xml:space="preserve"> </w:t>
      </w:r>
      <w:r w:rsidRPr="0031568E">
        <w:rPr>
          <w:rFonts w:cs="Times New Roman"/>
          <w:szCs w:val="28"/>
          <w:shd w:val="clear" w:color="auto" w:fill="FFFFFF"/>
          <w:lang w:val="en-US"/>
        </w:rPr>
        <w:t>Official</w:t>
      </w:r>
      <w:r w:rsidRPr="0031568E">
        <w:rPr>
          <w:rFonts w:cs="Times New Roman"/>
          <w:szCs w:val="28"/>
          <w:shd w:val="clear" w:color="auto" w:fill="FFFFFF"/>
        </w:rPr>
        <w:t xml:space="preserve"> </w:t>
      </w:r>
      <w:r w:rsidRPr="0031568E">
        <w:rPr>
          <w:rFonts w:cs="Times New Roman"/>
          <w:szCs w:val="28"/>
          <w:shd w:val="clear" w:color="auto" w:fill="FFFFFF"/>
          <w:lang w:val="en-US"/>
        </w:rPr>
        <w:t>Website</w:t>
      </w:r>
      <w:r w:rsidRPr="0031568E">
        <w:rPr>
          <w:rFonts w:cs="Times New Roman"/>
          <w:szCs w:val="28"/>
          <w:shd w:val="clear" w:color="auto" w:fill="FFFFFF"/>
        </w:rPr>
        <w:t xml:space="preserve"> — URL: </w:t>
      </w:r>
      <w:r w:rsidRPr="0031568E">
        <w:rPr>
          <w:rFonts w:cs="Times New Roman"/>
          <w:szCs w:val="28"/>
          <w:shd w:val="clear" w:color="auto" w:fill="FFFFFF"/>
          <w:lang w:val="en-US"/>
        </w:rPr>
        <w:t>https</w:t>
      </w:r>
      <w:r w:rsidRPr="0031568E">
        <w:rPr>
          <w:rFonts w:cs="Times New Roman"/>
          <w:szCs w:val="28"/>
          <w:shd w:val="clear" w:color="auto" w:fill="FFFFFF"/>
        </w:rPr>
        <w:t>://</w:t>
      </w:r>
      <w:r w:rsidRPr="0031568E">
        <w:rPr>
          <w:rFonts w:cs="Times New Roman"/>
          <w:szCs w:val="28"/>
          <w:shd w:val="clear" w:color="auto" w:fill="FFFFFF"/>
          <w:lang w:val="en-US"/>
        </w:rPr>
        <w:t>www</w:t>
      </w:r>
      <w:r w:rsidRPr="0031568E">
        <w:rPr>
          <w:rFonts w:cs="Times New Roman"/>
          <w:szCs w:val="28"/>
          <w:shd w:val="clear" w:color="auto" w:fill="FFFFFF"/>
        </w:rPr>
        <w:t>.</w:t>
      </w:r>
      <w:proofErr w:type="spellStart"/>
      <w:r w:rsidRPr="0031568E">
        <w:rPr>
          <w:rFonts w:cs="Times New Roman"/>
          <w:szCs w:val="28"/>
          <w:shd w:val="clear" w:color="auto" w:fill="FFFFFF"/>
          <w:lang w:val="en-US"/>
        </w:rPr>
        <w:t>xilinx</w:t>
      </w:r>
      <w:proofErr w:type="spellEnd"/>
      <w:r w:rsidRPr="0031568E">
        <w:rPr>
          <w:rFonts w:cs="Times New Roman"/>
          <w:szCs w:val="28"/>
          <w:shd w:val="clear" w:color="auto" w:fill="FFFFFF"/>
        </w:rPr>
        <w:t>.</w:t>
      </w:r>
      <w:r w:rsidRPr="0031568E">
        <w:rPr>
          <w:rFonts w:cs="Times New Roman"/>
          <w:szCs w:val="28"/>
          <w:shd w:val="clear" w:color="auto" w:fill="FFFFFF"/>
          <w:lang w:val="en-US"/>
        </w:rPr>
        <w:t>com</w:t>
      </w:r>
      <w:r w:rsidRPr="0031568E">
        <w:rPr>
          <w:rFonts w:cs="Times New Roman"/>
          <w:szCs w:val="28"/>
          <w:shd w:val="clear" w:color="auto" w:fill="FFFFFF"/>
        </w:rPr>
        <w:t xml:space="preserve"> (Дата обращения: 18.09.2025) — Текст: электронный</w:t>
      </w:r>
    </w:p>
    <w:p w14:paraId="6B07FBE7" w14:textId="2225EC62" w:rsidR="00D002F8" w:rsidRPr="0031568E" w:rsidRDefault="00D002F8" w:rsidP="0032675E">
      <w:pPr>
        <w:rPr>
          <w:rFonts w:cs="Times New Roman"/>
          <w:szCs w:val="28"/>
          <w:shd w:val="clear" w:color="auto" w:fill="FFFFFF"/>
        </w:rPr>
      </w:pPr>
    </w:p>
    <w:sectPr w:rsidR="00D002F8" w:rsidRPr="0031568E" w:rsidSect="00C71B45">
      <w:footerReference w:type="default" r:id="rId12"/>
      <w:footerReference w:type="first" r:id="rId13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21FC1" w14:textId="77777777" w:rsidR="00F73127" w:rsidRDefault="00F73127" w:rsidP="009E241C">
      <w:pPr>
        <w:spacing w:line="240" w:lineRule="auto"/>
      </w:pPr>
      <w:r>
        <w:separator/>
      </w:r>
    </w:p>
  </w:endnote>
  <w:endnote w:type="continuationSeparator" w:id="0">
    <w:p w14:paraId="5406D66A" w14:textId="77777777" w:rsidR="00F73127" w:rsidRDefault="00F73127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0381671E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8E035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081F5" w14:textId="77777777" w:rsidR="00F73127" w:rsidRDefault="00F73127" w:rsidP="009E241C">
      <w:pPr>
        <w:spacing w:line="240" w:lineRule="auto"/>
      </w:pPr>
      <w:r>
        <w:separator/>
      </w:r>
    </w:p>
  </w:footnote>
  <w:footnote w:type="continuationSeparator" w:id="0">
    <w:p w14:paraId="7F2543A7" w14:textId="77777777" w:rsidR="00F73127" w:rsidRDefault="00F73127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D08BC"/>
    <w:multiLevelType w:val="hybridMultilevel"/>
    <w:tmpl w:val="93FCB9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2"/>
  </w:num>
  <w:num w:numId="2" w16cid:durableId="1203590824">
    <w:abstractNumId w:val="0"/>
  </w:num>
  <w:num w:numId="3" w16cid:durableId="373892793">
    <w:abstractNumId w:val="9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1"/>
  </w:num>
  <w:num w:numId="7" w16cid:durableId="736441645">
    <w:abstractNumId w:val="4"/>
  </w:num>
  <w:num w:numId="8" w16cid:durableId="1370030234">
    <w:abstractNumId w:val="10"/>
  </w:num>
  <w:num w:numId="9" w16cid:durableId="1448086367">
    <w:abstractNumId w:val="17"/>
  </w:num>
  <w:num w:numId="10" w16cid:durableId="262810773">
    <w:abstractNumId w:val="8"/>
  </w:num>
  <w:num w:numId="11" w16cid:durableId="899051698">
    <w:abstractNumId w:val="7"/>
  </w:num>
  <w:num w:numId="12" w16cid:durableId="2125804398">
    <w:abstractNumId w:val="6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5"/>
  </w:num>
  <w:num w:numId="21" w16cid:durableId="1242906757">
    <w:abstractNumId w:val="14"/>
  </w:num>
  <w:num w:numId="22" w16cid:durableId="2876616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5"/>
  </w:num>
  <w:num w:numId="24" w16cid:durableId="1373845190">
    <w:abstractNumId w:val="16"/>
  </w:num>
  <w:num w:numId="25" w16cid:durableId="8928874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C2"/>
    <w:rsid w:val="0002764F"/>
    <w:rsid w:val="00041E78"/>
    <w:rsid w:val="0004690E"/>
    <w:rsid w:val="00057229"/>
    <w:rsid w:val="000723CE"/>
    <w:rsid w:val="000931F0"/>
    <w:rsid w:val="00096692"/>
    <w:rsid w:val="000A204F"/>
    <w:rsid w:val="000B4D67"/>
    <w:rsid w:val="000B66FE"/>
    <w:rsid w:val="000C5446"/>
    <w:rsid w:val="000D0C3C"/>
    <w:rsid w:val="000D4468"/>
    <w:rsid w:val="000F5BB7"/>
    <w:rsid w:val="001077F8"/>
    <w:rsid w:val="00114AE4"/>
    <w:rsid w:val="001173CB"/>
    <w:rsid w:val="00121F02"/>
    <w:rsid w:val="00132AEF"/>
    <w:rsid w:val="00132B94"/>
    <w:rsid w:val="001376E6"/>
    <w:rsid w:val="00175E98"/>
    <w:rsid w:val="0019537C"/>
    <w:rsid w:val="001C0F6C"/>
    <w:rsid w:val="001C28B4"/>
    <w:rsid w:val="001C6FB5"/>
    <w:rsid w:val="001D61BB"/>
    <w:rsid w:val="001F068F"/>
    <w:rsid w:val="00213301"/>
    <w:rsid w:val="002528EC"/>
    <w:rsid w:val="00264A1A"/>
    <w:rsid w:val="002835CA"/>
    <w:rsid w:val="002846A0"/>
    <w:rsid w:val="00284D74"/>
    <w:rsid w:val="00293E58"/>
    <w:rsid w:val="002B5FD2"/>
    <w:rsid w:val="002D630F"/>
    <w:rsid w:val="002E4052"/>
    <w:rsid w:val="002E57A4"/>
    <w:rsid w:val="002F3F4E"/>
    <w:rsid w:val="003020AB"/>
    <w:rsid w:val="00305889"/>
    <w:rsid w:val="0031568E"/>
    <w:rsid w:val="0032675E"/>
    <w:rsid w:val="00365672"/>
    <w:rsid w:val="003734CE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113D6"/>
    <w:rsid w:val="004149B3"/>
    <w:rsid w:val="00424474"/>
    <w:rsid w:val="0044386D"/>
    <w:rsid w:val="00476D22"/>
    <w:rsid w:val="004970CF"/>
    <w:rsid w:val="004A361A"/>
    <w:rsid w:val="004A6D8F"/>
    <w:rsid w:val="004A7F7F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4761"/>
    <w:rsid w:val="00604FF0"/>
    <w:rsid w:val="00607571"/>
    <w:rsid w:val="00611D7C"/>
    <w:rsid w:val="00613B3A"/>
    <w:rsid w:val="006165FA"/>
    <w:rsid w:val="006343F4"/>
    <w:rsid w:val="0064100B"/>
    <w:rsid w:val="00645A5B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703CFC"/>
    <w:rsid w:val="00713363"/>
    <w:rsid w:val="00720F20"/>
    <w:rsid w:val="00721FCE"/>
    <w:rsid w:val="00736E3F"/>
    <w:rsid w:val="00746B4B"/>
    <w:rsid w:val="00760277"/>
    <w:rsid w:val="00774165"/>
    <w:rsid w:val="00775098"/>
    <w:rsid w:val="0079261E"/>
    <w:rsid w:val="007A44FE"/>
    <w:rsid w:val="007E63EC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8E19F3"/>
    <w:rsid w:val="009012D6"/>
    <w:rsid w:val="00911A3F"/>
    <w:rsid w:val="009174B2"/>
    <w:rsid w:val="009452DE"/>
    <w:rsid w:val="00954847"/>
    <w:rsid w:val="00973B47"/>
    <w:rsid w:val="0098029A"/>
    <w:rsid w:val="00985242"/>
    <w:rsid w:val="00992595"/>
    <w:rsid w:val="009A5667"/>
    <w:rsid w:val="009B51F7"/>
    <w:rsid w:val="009E241C"/>
    <w:rsid w:val="00A111F3"/>
    <w:rsid w:val="00A308BC"/>
    <w:rsid w:val="00A3205E"/>
    <w:rsid w:val="00A346C7"/>
    <w:rsid w:val="00A3564A"/>
    <w:rsid w:val="00A7314D"/>
    <w:rsid w:val="00A741DF"/>
    <w:rsid w:val="00A81D7D"/>
    <w:rsid w:val="00A82134"/>
    <w:rsid w:val="00AA0CF4"/>
    <w:rsid w:val="00AD63D8"/>
    <w:rsid w:val="00AD6E45"/>
    <w:rsid w:val="00AE5E15"/>
    <w:rsid w:val="00AF5003"/>
    <w:rsid w:val="00B1239F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53BC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D0053"/>
    <w:rsid w:val="00CD2AF9"/>
    <w:rsid w:val="00CF4695"/>
    <w:rsid w:val="00CF590B"/>
    <w:rsid w:val="00D002F8"/>
    <w:rsid w:val="00D076E6"/>
    <w:rsid w:val="00D1185C"/>
    <w:rsid w:val="00D13578"/>
    <w:rsid w:val="00D52270"/>
    <w:rsid w:val="00D572C2"/>
    <w:rsid w:val="00D77325"/>
    <w:rsid w:val="00D91ABD"/>
    <w:rsid w:val="00D946F1"/>
    <w:rsid w:val="00DB150D"/>
    <w:rsid w:val="00DD7BA2"/>
    <w:rsid w:val="00E21F4B"/>
    <w:rsid w:val="00E255D2"/>
    <w:rsid w:val="00E26AAA"/>
    <w:rsid w:val="00E32D44"/>
    <w:rsid w:val="00E4258E"/>
    <w:rsid w:val="00E43C76"/>
    <w:rsid w:val="00E5182F"/>
    <w:rsid w:val="00E623C3"/>
    <w:rsid w:val="00E82BE6"/>
    <w:rsid w:val="00EB3A38"/>
    <w:rsid w:val="00F04843"/>
    <w:rsid w:val="00F16674"/>
    <w:rsid w:val="00F40189"/>
    <w:rsid w:val="00F67AA0"/>
    <w:rsid w:val="00F73127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CB1BF4"/>
  <w15:chartTrackingRefBased/>
  <w15:docId w15:val="{24A052E6-2455-45CB-AC18-E489E2D6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6">
    <w:name w:val="Заголовок Знак"/>
    <w:basedOn w:val="a2"/>
    <w:link w:val="a5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msonormal0">
    <w:name w:val="msonormal"/>
    <w:basedOn w:val="a0"/>
    <w:rsid w:val="002528E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b">
    <w:name w:val="Надпись_Листинг"/>
    <w:basedOn w:val="af5"/>
    <w:qFormat/>
    <w:rsid w:val="001077F8"/>
    <w:pPr>
      <w:keepNext/>
      <w:widowControl w:val="0"/>
      <w:suppressAutoHyphens w:val="0"/>
      <w:spacing w:before="120" w:after="0"/>
      <w:jc w:val="left"/>
    </w:pPr>
    <w:rPr>
      <w:b w:val="0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93;&#1077;&#1084;&#1086;&#1090;&#1077;&#1093;&#1085;&#1080;&#1082;&#1072;%20&#1091;&#1089;&#1090;&#1088;&#1086;&#1081;&#1089;&#1090;&#1074;%20&#1082;&#1086;&#1084;&#1087;&#1100;&#1102;&#1090;&#1077;&#1088;&#1085;&#1099;&#1093;%20&#1089;&#1080;&#1089;&#1090;&#1077;&#1084;\&#1064;&#1072;&#1073;&#1083;&#1086;&#1085;%20&#1087;&#1088;&#1072;&#1082;&#1090;&#1080;&#1082;&#1072;%20&#1089;&#1093;&#1077;&#1084;&#1072;&#109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практика схемач.dotx</Template>
  <TotalTime>27</TotalTime>
  <Pages>25</Pages>
  <Words>5469</Words>
  <Characters>31179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8</cp:revision>
  <cp:lastPrinted>2025-12-12T18:42:00Z</cp:lastPrinted>
  <dcterms:created xsi:type="dcterms:W3CDTF">2025-12-12T18:01:00Z</dcterms:created>
  <dcterms:modified xsi:type="dcterms:W3CDTF">2025-12-12T18:42:00Z</dcterms:modified>
</cp:coreProperties>
</file>